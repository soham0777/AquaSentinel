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61FB3B69" w14:textId="77777777" w:rsidTr="00A43A5B">
        <w:trPr>
          <w:cantSplit/>
          <w:trHeight w:val="4488"/>
        </w:trPr>
        <w:tc>
          <w:tcPr>
            <w:tcW w:w="6285" w:type="dxa"/>
          </w:tcPr>
          <w:p w14:paraId="28E094F2" w14:textId="77777777" w:rsidR="00F448BC" w:rsidRDefault="00E217C8" w:rsidP="00A43A5B">
            <w:pPr>
              <w:jc w:val="center"/>
            </w:pPr>
            <w:r>
              <w:rPr>
                <w:noProof/>
              </w:rPr>
              <w:t>&lt;Image_288pxW_MainModel/&gt;</w:t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427B599B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4ABEDC35" w14:textId="77777777" w:rsidR="00B77317" w:rsidRPr="00CD1539" w:rsidRDefault="004A0724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&lt;Label_Simulationof/&gt; </w:t>
                  </w:r>
                  <w:r w:rsidR="00BF0BC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&lt;Model_Name/&gt;</w:t>
                  </w:r>
                </w:p>
                <w:p w14:paraId="1712C45C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4603AE80" w14:textId="77777777" w:rsidR="00B77317" w:rsidRPr="00CD1539" w:rsidRDefault="004A0724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&lt;Label_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Date</w:t>
                  </w:r>
                  <w:r>
                    <w:rPr>
                      <w:rStyle w:val="Strong"/>
                      <w:sz w:val="20"/>
                      <w:szCs w:val="20"/>
                    </w:rPr>
                    <w:t>/&gt;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 w:rsidR="00BF0BC4">
                    <w:rPr>
                      <w:rStyle w:val="Strong"/>
                      <w:b w:val="0"/>
                      <w:sz w:val="20"/>
                      <w:szCs w:val="20"/>
                    </w:rPr>
                    <w:t>&lt;Published_Date/&gt;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&lt;Label_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Designer</w:t>
                  </w:r>
                  <w:r>
                    <w:rPr>
                      <w:rStyle w:val="Strong"/>
                      <w:sz w:val="20"/>
                      <w:szCs w:val="20"/>
                    </w:rPr>
                    <w:t>/&gt;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 w:rsidR="00BF0BC4">
                    <w:rPr>
                      <w:rStyle w:val="Strong"/>
                      <w:b w:val="0"/>
                      <w:sz w:val="20"/>
                      <w:szCs w:val="20"/>
                    </w:rPr>
                    <w:t>&lt;Designer_Name/&gt;</w:t>
                  </w:r>
                </w:p>
                <w:p w14:paraId="164A3D5E" w14:textId="77777777" w:rsidR="00B77317" w:rsidRPr="00CD1539" w:rsidRDefault="004A0724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&lt;Label_Study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Name</w:t>
                  </w:r>
                  <w:r>
                    <w:rPr>
                      <w:rStyle w:val="Strong"/>
                      <w:sz w:val="20"/>
                      <w:szCs w:val="20"/>
                    </w:rPr>
                    <w:t>/&gt;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 w:rsidR="00BF0BC4" w:rsidRPr="00011FAA">
                    <w:rPr>
                      <w:rStyle w:val="Strong"/>
                      <w:b w:val="0"/>
                      <w:sz w:val="20"/>
                      <w:szCs w:val="20"/>
                    </w:rPr>
                    <w:t>&lt;</w:t>
                  </w:r>
                  <w:r w:rsidR="00BF0BC4">
                    <w:rPr>
                      <w:rStyle w:val="Strong"/>
                      <w:b w:val="0"/>
                      <w:sz w:val="20"/>
                      <w:szCs w:val="20"/>
                    </w:rPr>
                    <w:t>Study_</w:t>
                  </w:r>
                  <w:r w:rsidR="00B77317">
                    <w:rPr>
                      <w:rStyle w:val="Strong"/>
                      <w:b w:val="0"/>
                      <w:sz w:val="20"/>
                      <w:szCs w:val="20"/>
                    </w:rPr>
                    <w:t>Name</w:t>
                  </w:r>
                  <w:r w:rsidR="00BF0BC4">
                    <w:rPr>
                      <w:rStyle w:val="Strong"/>
                      <w:b w:val="0"/>
                      <w:sz w:val="20"/>
                      <w:szCs w:val="20"/>
                    </w:rPr>
                    <w:t>/&gt;</w:t>
                  </w:r>
                </w:p>
                <w:p w14:paraId="392102F6" w14:textId="77777777" w:rsidR="00B77317" w:rsidRPr="006A441F" w:rsidRDefault="004A0724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&lt;Label_Study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Type</w:t>
                  </w:r>
                  <w:r>
                    <w:rPr>
                      <w:rStyle w:val="Strong"/>
                      <w:sz w:val="20"/>
                      <w:szCs w:val="20"/>
                    </w:rPr>
                    <w:t>/&gt;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 w:rsidR="00BF0BC4" w:rsidRPr="00936F62">
                    <w:rPr>
                      <w:rStyle w:val="Strong"/>
                      <w:b w:val="0"/>
                      <w:sz w:val="20"/>
                      <w:szCs w:val="20"/>
                    </w:rPr>
                    <w:t>&lt;Study_</w:t>
                  </w:r>
                  <w:r w:rsidR="00B77317" w:rsidRPr="00936F62">
                    <w:rPr>
                      <w:rStyle w:val="Strong"/>
                      <w:b w:val="0"/>
                      <w:sz w:val="20"/>
                      <w:szCs w:val="20"/>
                    </w:rPr>
                    <w:t>Type</w:t>
                  </w:r>
                  <w:r w:rsidR="00BF0BC4" w:rsidRPr="00936F62">
                    <w:rPr>
                      <w:rStyle w:val="Strong"/>
                      <w:b w:val="0"/>
                      <w:sz w:val="20"/>
                      <w:szCs w:val="20"/>
                    </w:rPr>
                    <w:t>/&gt;</w:t>
                  </w:r>
                </w:p>
              </w:tc>
            </w:tr>
            <w:tr w:rsidR="00B77317" w14:paraId="4ED029C3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112958AB" w14:textId="77777777" w:rsidR="00B77317" w:rsidRDefault="00B77317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6E022DDA" w14:textId="4C88640B" w:rsidR="002616A7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42101287" w:history="1">
                        <w:r w:rsidR="002616A7" w:rsidRPr="009842EC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2616A7">
                          <w:rPr>
                            <w:noProof/>
                            <w:webHidden/>
                          </w:rPr>
                          <w:tab/>
                        </w:r>
                        <w:r w:rsidR="002616A7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2616A7">
                          <w:rPr>
                            <w:noProof/>
                            <w:webHidden/>
                          </w:rPr>
                          <w:instrText xml:space="preserve"> PAGEREF _Toc242101287 \h </w:instrText>
                        </w:r>
                        <w:r w:rsidR="002616A7">
                          <w:rPr>
                            <w:noProof/>
                            <w:webHidden/>
                          </w:rPr>
                        </w:r>
                        <w:r w:rsidR="002616A7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2616A7">
                          <w:rPr>
                            <w:noProof/>
                            <w:webHidden/>
                          </w:rPr>
                          <w:t>1</w:t>
                        </w:r>
                        <w:r w:rsidR="002616A7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4A6006D" w14:textId="7D96EEFE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288" w:history="1">
                        <w:r w:rsidRPr="009842EC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_Toc242101288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F6B4CA8" w14:textId="2D7EF9D8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289" w:history="1">
                        <w:r w:rsidRPr="009842EC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_Toc242101289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268BAEC" w14:textId="6AA50C2D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290" w:history="1">
                        <w:r w:rsidRPr="009842EC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_Toc242101290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6D7CD2B" w14:textId="665982E5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291" w:history="1">
                        <w:r w:rsidRPr="009842EC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_Toc242101291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FE6D7DD" w14:textId="700F394F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292" w:history="1">
                        <w:r w:rsidRPr="009842EC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_Toc242101292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5F4330B" w14:textId="629A7352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293" w:history="1">
                        <w:r w:rsidRPr="009842EC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_Toc242101293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4570D48" w14:textId="6DDA91B3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294" w:history="1">
                        <w:r w:rsidRPr="009842EC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_Toc242101294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AA5464A" w14:textId="2E3A8C99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295" w:history="1">
                        <w:r w:rsidRPr="009842EC">
                          <w:rPr>
                            <w:rStyle w:val="Hyperlink"/>
                            <w:noProof/>
                          </w:rPr>
                          <w:t>Contact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_Toc242101295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1867B7E" w14:textId="3F593F26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296" w:history="1">
                        <w:r w:rsidRPr="009842EC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_Toc242101296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F3C7F37" w14:textId="531F415B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297" w:history="1">
                        <w:r w:rsidRPr="009842EC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_Toc242101297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EE95724" w14:textId="366FED3B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298" w:history="1">
                        <w:r w:rsidRPr="009842EC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_Toc242101298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8C0EB26" w14:textId="59F3D550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299" w:history="1">
                        <w:r w:rsidRPr="009842EC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_Toc242101299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C0A004C" w14:textId="3313E5EF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300" w:history="1">
                        <w:r w:rsidRPr="009842EC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_Toc242101300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10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6BA483D" w14:textId="5B77D227" w:rsidR="002616A7" w:rsidRDefault="002616A7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42101301" w:history="1">
                        <w:r w:rsidRPr="009842EC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_Toc242101301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A3B44ED" w14:textId="237223D4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22DF0CD0" w14:textId="77777777" w:rsidR="00F448BC" w:rsidRDefault="00F448BC" w:rsidP="00A5373F"/>
        </w:tc>
      </w:tr>
      <w:tr w:rsidR="00F448BC" w14:paraId="2A9A7C73" w14:textId="77777777" w:rsidTr="00BE081A">
        <w:trPr>
          <w:cantSplit/>
          <w:trHeight w:val="3924"/>
        </w:trPr>
        <w:tc>
          <w:tcPr>
            <w:tcW w:w="6285" w:type="dxa"/>
          </w:tcPr>
          <w:p w14:paraId="7E231FA8" w14:textId="77777777" w:rsidR="00C27B5D" w:rsidRDefault="002616A7" w:rsidP="00C27B5D">
            <w:pPr>
              <w:pStyle w:val="Heading1"/>
            </w:pPr>
            <w:bookmarkStart w:id="0" w:name="_Toc242101287"/>
            <w:r>
              <w:t>Description</w:t>
            </w:r>
            <w:bookmarkEnd w:id="0"/>
          </w:p>
          <w:p w14:paraId="24825B2E" w14:textId="77777777" w:rsidR="00F448BC" w:rsidRPr="00E65D6E" w:rsidRDefault="002616A7" w:rsidP="00FF408C">
            <w:r>
              <w:t>No Data</w:t>
            </w:r>
          </w:p>
        </w:tc>
        <w:tc>
          <w:tcPr>
            <w:tcW w:w="4713" w:type="dxa"/>
            <w:vMerge/>
          </w:tcPr>
          <w:p w14:paraId="37F0C3F6" w14:textId="77777777" w:rsidR="00F448BC" w:rsidRPr="00A33AA4" w:rsidRDefault="00F448BC" w:rsidP="00840CC7">
            <w:pPr>
              <w:pStyle w:val="TOC3"/>
            </w:pPr>
          </w:p>
        </w:tc>
      </w:tr>
    </w:tbl>
    <w:p w14:paraId="03A51794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4B4A3949" w14:textId="77777777" w:rsidTr="00DD03CF">
        <w:tc>
          <w:tcPr>
            <w:tcW w:w="11016" w:type="dxa"/>
          </w:tcPr>
          <w:p w14:paraId="6F864D66" w14:textId="071133C4" w:rsidR="00343025" w:rsidRDefault="002616A7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42101288"/>
            <w:r>
              <w:lastRenderedPageBreak/>
              <w:t>Assumptions</w:t>
            </w:r>
            <w:bookmarkEnd w:id="4"/>
          </w:p>
          <w:p w14:paraId="73EFA2EC" w14:textId="3D61429A" w:rsidR="00A96F2C" w:rsidRDefault="00A96F2C" w:rsidP="00A96F2C"/>
        </w:tc>
      </w:tr>
    </w:tbl>
    <w:p w14:paraId="7984819A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4280D647" w14:textId="77777777" w:rsidTr="00ED5A01">
        <w:tc>
          <w:tcPr>
            <w:tcW w:w="11016" w:type="dxa"/>
          </w:tcPr>
          <w:p w14:paraId="6B6CFA36" w14:textId="07B0F063" w:rsidR="00FF408C" w:rsidRDefault="002616A7" w:rsidP="00FF408C">
            <w:pPr>
              <w:pStyle w:val="Heading1"/>
            </w:pPr>
            <w:bookmarkStart w:id="5" w:name="_Toc242101289"/>
            <w:r>
              <w:t>Model Information</w:t>
            </w:r>
            <w:bookmarkEnd w:id="5"/>
          </w:p>
          <w:p w14:paraId="4EC7E0D4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71931F03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251A69C0" w14:textId="77777777" w:rsidTr="00077EA0">
                    <w:tc>
                      <w:tcPr>
                        <w:tcW w:w="8640" w:type="dxa"/>
                      </w:tcPr>
                      <w:p w14:paraId="6508FE8E" w14:textId="5B3937F0" w:rsidR="00077EA0" w:rsidRDefault="002616A7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3D23E19B" wp14:editId="12F6FBB0">
                              <wp:extent cx="5349240" cy="2931795"/>
                              <wp:effectExtent l="0" t="0" r="3810" b="1905"/>
                              <wp:docPr id="442654498" name="Picture 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42654498" name=""/>
                                      <pic:cNvPicPr/>
                                    </pic:nvPicPr>
                                    <pic:blipFill>
                                      <a:blip r:embed="rId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29317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157AE44" w14:textId="45A5829A" w:rsidR="00C16188" w:rsidRDefault="002616A7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AquaSentinel_Pier_Bracket_Simulation</w:t>
                  </w:r>
                </w:p>
                <w:p w14:paraId="1BC50D12" w14:textId="150882F8" w:rsidR="00C16188" w:rsidRDefault="002616A7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59F31733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419B9A1" w14:textId="30DD9DDD" w:rsidR="00C16188" w:rsidRPr="0044448A" w:rsidRDefault="002616A7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28B84DE6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DCDE4D4" w14:textId="6722C37A" w:rsidR="00C16188" w:rsidRDefault="002616A7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ED08909" w14:textId="382BAEFC" w:rsidR="00C16188" w:rsidRDefault="002616A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125E6F3" w14:textId="2CFB5E37" w:rsidR="00C16188" w:rsidRDefault="002616A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619D977" w14:textId="17425E29" w:rsidR="00C16188" w:rsidRDefault="002616A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592C4838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19135B7" w14:textId="2AD357FA" w:rsidR="00C16188" w:rsidRDefault="002616A7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Pier bracket weldment (AS3-101), welded for FEA</w:t>
                  </w:r>
                </w:p>
                <w:p w14:paraId="7AC67A0E" w14:textId="484747E6" w:rsidR="004B3022" w:rsidRPr="0044448A" w:rsidRDefault="002616A7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19E1DAA" wp14:editId="71A7CD66">
                        <wp:extent cx="1562735" cy="856615"/>
                        <wp:effectExtent l="0" t="0" r="0" b="635"/>
                        <wp:docPr id="68884641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884641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856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B455D5A" w14:textId="01192ADE" w:rsidR="00C16188" w:rsidRPr="0044448A" w:rsidRDefault="002616A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B8B5B70" w14:textId="77777777" w:rsidR="002616A7" w:rsidRDefault="002616A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Mass:12.6766 kg</w:t>
                  </w:r>
                </w:p>
                <w:p w14:paraId="300676AF" w14:textId="77777777" w:rsidR="002616A7" w:rsidRDefault="002616A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Volume:0.00157924 m^3</w:t>
                  </w:r>
                </w:p>
                <w:p w14:paraId="49A1BD8F" w14:textId="77777777" w:rsidR="002616A7" w:rsidRDefault="002616A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Density:8,027 kg/m^3</w:t>
                  </w:r>
                </w:p>
                <w:p w14:paraId="48929F5A" w14:textId="77777777" w:rsidR="002616A7" w:rsidRDefault="002616A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Weight:124.23 N</w:t>
                  </w:r>
                </w:p>
                <w:p w14:paraId="1F1B1FB0" w14:textId="5CF1F00A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36EE2B" w14:textId="77777777" w:rsidR="002616A7" w:rsidRDefault="002616A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C:\Users\dell\.gemini\antigravity\scratch\AquaSentinel_AAKRUTI\FDC_Submission\3_Simulation\AquaSentinel_Pier_Bracket_Simulation.SLDPRT</w:t>
                  </w:r>
                </w:p>
                <w:p w14:paraId="6E9B5C2E" w14:textId="285BE13B" w:rsidR="00C16188" w:rsidRPr="0044448A" w:rsidRDefault="002616A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5 13:53:40 2026</w:t>
                  </w:r>
                </w:p>
              </w:tc>
            </w:tr>
          </w:tbl>
          <w:p w14:paraId="31A282CE" w14:textId="300972C5" w:rsidR="00FF408C" w:rsidRDefault="00FF408C" w:rsidP="00A96F2C"/>
        </w:tc>
      </w:tr>
    </w:tbl>
    <w:p w14:paraId="63A93988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5E294F" w14:paraId="38D7B3FE" w14:textId="77777777" w:rsidTr="005E294F">
        <w:tc>
          <w:tcPr>
            <w:tcW w:w="11016" w:type="dxa"/>
          </w:tcPr>
          <w:p w14:paraId="6E110B24" w14:textId="00945EF3" w:rsidR="00B35001" w:rsidRPr="00B35001" w:rsidRDefault="002616A7" w:rsidP="00B35001">
            <w:pPr>
              <w:pStyle w:val="Heading1"/>
            </w:pPr>
            <w:bookmarkStart w:id="6" w:name="_Toc242101290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1516"/>
              <w:gridCol w:w="9238"/>
            </w:tblGrid>
            <w:tr w:rsidR="00B35001" w14:paraId="50277D7E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E56422" w14:textId="68387D81" w:rsidR="00B35001" w:rsidRDefault="002616A7" w:rsidP="005E294F">
                  <w:r>
                    <w:t>Study name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3F3029" w14:textId="0DC78716" w:rsidR="00B35001" w:rsidRDefault="002616A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Bracket pole reaction</w:t>
                  </w:r>
                </w:p>
              </w:tc>
            </w:tr>
            <w:tr w:rsidR="002616A7" w14:paraId="4B1CA40B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2F6495A" w14:textId="24CE20BA" w:rsidR="002616A7" w:rsidRDefault="002616A7" w:rsidP="005E294F">
                  <w:r>
                    <w:t>Analysis type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68DE15" w14:textId="12CA342C" w:rsidR="002616A7" w:rsidRDefault="002616A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2616A7" w14:paraId="3C2FF2B6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5E4DE1" w14:textId="167F1520" w:rsidR="002616A7" w:rsidRDefault="002616A7" w:rsidP="005E294F">
                  <w:r>
                    <w:t>Mesh type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DE6E08" w14:textId="245A1A69" w:rsidR="002616A7" w:rsidRDefault="002616A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2616A7" w14:paraId="21AEE830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CA5CB3" w14:textId="4E0E3F0C" w:rsidR="002616A7" w:rsidRDefault="002616A7" w:rsidP="005E294F">
                  <w:r>
                    <w:t xml:space="preserve">Thermal Effect: 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5309E2" w14:textId="13957F63" w:rsidR="002616A7" w:rsidRDefault="002616A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2616A7" w14:paraId="76E33079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44B708" w14:textId="04C78A12" w:rsidR="002616A7" w:rsidRDefault="002616A7" w:rsidP="005E294F">
                  <w:r>
                    <w:t>Thermal option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2EA0FE" w14:textId="76088E9B" w:rsidR="002616A7" w:rsidRDefault="002616A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2616A7" w14:paraId="479C70E1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C285543" w14:textId="57A34CF7" w:rsidR="002616A7" w:rsidRDefault="002616A7" w:rsidP="005E294F">
                  <w:r>
                    <w:t>Zero strain temperature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25BD237" w14:textId="2ECC88C8" w:rsidR="002616A7" w:rsidRDefault="002616A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2616A7" w14:paraId="7642C72C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FF449D" w14:textId="7ADFE6DB" w:rsidR="002616A7" w:rsidRDefault="002616A7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F814CE" w14:textId="7AA853C5" w:rsidR="002616A7" w:rsidRDefault="002616A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616A7" w14:paraId="751D2712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979BBA" w14:textId="7A70D3D9" w:rsidR="002616A7" w:rsidRDefault="002616A7" w:rsidP="005E294F">
                  <w:r>
                    <w:t>Solver type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13E10F3" w14:textId="557C24D7" w:rsidR="002616A7" w:rsidRDefault="002616A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FFEPlus</w:t>
                  </w:r>
                </w:p>
              </w:tc>
            </w:tr>
            <w:tr w:rsidR="002616A7" w14:paraId="490D15B0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147633" w14:textId="1605D935" w:rsidR="002616A7" w:rsidRDefault="002616A7" w:rsidP="005E294F">
                  <w:r>
                    <w:t xml:space="preserve">Inplane Effect: 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076DD3" w14:textId="796A78AD" w:rsidR="002616A7" w:rsidRDefault="002616A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616A7" w14:paraId="38D65270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F50516A" w14:textId="11255959" w:rsidR="002616A7" w:rsidRDefault="002616A7" w:rsidP="005E294F">
                  <w:r>
                    <w:t xml:space="preserve">Soft Spring: 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502633" w14:textId="60E169D2" w:rsidR="002616A7" w:rsidRDefault="002616A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616A7" w14:paraId="220B29E4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14DB74" w14:textId="2152D12B" w:rsidR="002616A7" w:rsidRDefault="002616A7" w:rsidP="005E294F">
                  <w:r>
                    <w:t xml:space="preserve">Inertial Relief: 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33A9EF" w14:textId="012F2116" w:rsidR="002616A7" w:rsidRDefault="002616A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616A7" w14:paraId="5C54D5B1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75D225" w14:textId="3D96C2A4" w:rsidR="002616A7" w:rsidRDefault="002616A7" w:rsidP="005E294F">
                  <w:r>
                    <w:t>Incompatible bonding options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0BA20E" w14:textId="5BB5D129" w:rsidR="002616A7" w:rsidRDefault="002616A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2616A7" w14:paraId="51CF07B8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2E4C78" w14:textId="0E680DB7" w:rsidR="002616A7" w:rsidRDefault="002616A7" w:rsidP="005E294F">
                  <w:r>
                    <w:t>Large displacement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386D8A" w14:textId="48E2E039" w:rsidR="002616A7" w:rsidRDefault="002616A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616A7" w14:paraId="08FAF59F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9F4440F" w14:textId="1EAD810C" w:rsidR="002616A7" w:rsidRDefault="002616A7" w:rsidP="005E294F">
                  <w:r>
                    <w:t>Compute free body forces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E39C95" w14:textId="013C6A40" w:rsidR="002616A7" w:rsidRDefault="002616A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2616A7" w14:paraId="7DB7B4CD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A05B92" w14:textId="0BA011E4" w:rsidR="002616A7" w:rsidRDefault="002616A7" w:rsidP="005E294F">
                  <w:r>
                    <w:t>Friction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E5D8B7" w14:textId="16DAFD38" w:rsidR="002616A7" w:rsidRDefault="002616A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616A7" w14:paraId="345D91E1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887E00" w14:textId="04B245C6" w:rsidR="002616A7" w:rsidRDefault="002616A7" w:rsidP="005E294F">
                  <w:r>
                    <w:t xml:space="preserve">Use Adaptive Method: 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D56C201" w14:textId="462B7906" w:rsidR="002616A7" w:rsidRDefault="002616A7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616A7" w14:paraId="0EC25367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D7B4F4" w14:textId="50063E0E" w:rsidR="002616A7" w:rsidRDefault="002616A7" w:rsidP="005E294F">
                  <w:r>
                    <w:t>Result folder</w:t>
                  </w:r>
                </w:p>
              </w:tc>
              <w:tc>
                <w:tcPr>
                  <w:tcW w:w="53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45AB1D" w14:textId="1A877C4D" w:rsidR="002616A7" w:rsidRDefault="002616A7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(C:\Users\dell\.gemini\antigravity\scratch\AquaSentinel_AAKRUTI\FDC_Submission\3_Simul</w:t>
                  </w:r>
                  <w:r>
                    <w:lastRenderedPageBreak/>
                    <w:t>ation)</w:t>
                  </w:r>
                </w:p>
              </w:tc>
            </w:tr>
          </w:tbl>
          <w:p w14:paraId="3C699075" w14:textId="729FA163" w:rsidR="005E294F" w:rsidRDefault="005E294F" w:rsidP="00A96F2C"/>
        </w:tc>
      </w:tr>
      <w:bookmarkEnd w:id="1"/>
      <w:bookmarkEnd w:id="2"/>
      <w:bookmarkEnd w:id="3"/>
    </w:tbl>
    <w:p w14:paraId="4620E8CC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6"/>
      </w:tblGrid>
      <w:tr w:rsidR="00F33129" w14:paraId="601E38A3" w14:textId="77777777" w:rsidTr="00E80CD9">
        <w:tc>
          <w:tcPr>
            <w:tcW w:w="11016" w:type="dxa"/>
          </w:tcPr>
          <w:p w14:paraId="778FA58F" w14:textId="0A5C45FB" w:rsidR="00F33129" w:rsidRPr="00B35001" w:rsidRDefault="002616A7" w:rsidP="000A7C6B">
            <w:pPr>
              <w:pStyle w:val="Heading1"/>
            </w:pPr>
            <w:bookmarkStart w:id="7" w:name="_Toc242101291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375"/>
              <w:gridCol w:w="5379"/>
            </w:tblGrid>
            <w:tr w:rsidR="00F33129" w14:paraId="2CA43028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CF5BC7" w14:textId="329ECBD3" w:rsidR="00F33129" w:rsidRDefault="002616A7" w:rsidP="000A7C6B">
                  <w:r>
                    <w:t>Unit system:</w:t>
                  </w:r>
                </w:p>
              </w:tc>
              <w:tc>
                <w:tcPr>
                  <w:tcW w:w="537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00D2D0" w14:textId="00D50EC8" w:rsidR="00F33129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2616A7" w14:paraId="0B27AB1E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E107D1" w14:textId="0BDC6529" w:rsidR="002616A7" w:rsidRDefault="002616A7" w:rsidP="000A7C6B">
                  <w:r>
                    <w:t>Length/Displacement</w:t>
                  </w:r>
                </w:p>
              </w:tc>
              <w:tc>
                <w:tcPr>
                  <w:tcW w:w="537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F5C231" w14:textId="21217F68" w:rsidR="002616A7" w:rsidRDefault="002616A7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2616A7" w14:paraId="0ABB2367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CE777D" w14:textId="4849CE0E" w:rsidR="002616A7" w:rsidRDefault="002616A7" w:rsidP="000A7C6B">
                  <w:r>
                    <w:t>Temperature</w:t>
                  </w:r>
                </w:p>
              </w:tc>
              <w:tc>
                <w:tcPr>
                  <w:tcW w:w="537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CACA2D" w14:textId="5272CC4C" w:rsidR="002616A7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2616A7" w14:paraId="753DC734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25695A" w14:textId="5E0FFE57" w:rsidR="002616A7" w:rsidRDefault="002616A7" w:rsidP="000A7C6B">
                  <w:r>
                    <w:t>Angular velocity</w:t>
                  </w:r>
                </w:p>
              </w:tc>
              <w:tc>
                <w:tcPr>
                  <w:tcW w:w="537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5478ECB" w14:textId="269D318A" w:rsidR="002616A7" w:rsidRDefault="002616A7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2616A7" w14:paraId="1E31AF55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7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C7F0CD" w14:textId="73201542" w:rsidR="002616A7" w:rsidRDefault="002616A7" w:rsidP="000A7C6B">
                  <w:r>
                    <w:t>Pressure/Stress</w:t>
                  </w:r>
                </w:p>
              </w:tc>
              <w:tc>
                <w:tcPr>
                  <w:tcW w:w="5379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56DBE7E" w14:textId="30DC8CD3" w:rsidR="002616A7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0C381F87" w14:textId="3E202412" w:rsidR="00F33129" w:rsidRDefault="00F33129" w:rsidP="000A7C6B"/>
        </w:tc>
      </w:tr>
    </w:tbl>
    <w:p w14:paraId="026FA0B5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0EE1C549" w14:textId="77777777" w:rsidTr="005273D5">
        <w:trPr>
          <w:trHeight w:val="4158"/>
        </w:trPr>
        <w:tc>
          <w:tcPr>
            <w:tcW w:w="11136" w:type="dxa"/>
          </w:tcPr>
          <w:p w14:paraId="0F74EAEA" w14:textId="1DF4886B" w:rsidR="00E80CD9" w:rsidRPr="00AC3438" w:rsidRDefault="002616A7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42101292"/>
            <w:r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383F3957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364DE77" w14:textId="4176D25C" w:rsidR="00E80CD9" w:rsidRPr="003E6C57" w:rsidRDefault="002616A7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FB74257" w14:textId="37955AA1" w:rsidR="00E80CD9" w:rsidRPr="003E6C57" w:rsidRDefault="002616A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478C58B" w14:textId="02C71F47" w:rsidR="00E80CD9" w:rsidRPr="003E6C57" w:rsidRDefault="002616A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7E66B6F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6C87A242" w14:textId="49F8DA4D" w:rsidR="00E80CD9" w:rsidRPr="00577134" w:rsidRDefault="002616A7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ADB9582" wp14:editId="723EE36D">
                        <wp:extent cx="1904365" cy="1043940"/>
                        <wp:effectExtent l="0" t="0" r="635" b="3810"/>
                        <wp:docPr id="22076264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076264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043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11F2304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68AE25" w14:textId="17892B76" w:rsidR="00E80CD9" w:rsidRPr="00BE6656" w:rsidRDefault="002616A7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ED9823" w14:textId="4FD31417" w:rsidR="00E80CD9" w:rsidRPr="00BE6656" w:rsidRDefault="002616A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AISI Type 316L stainless steel</w:t>
                        </w:r>
                      </w:p>
                    </w:tc>
                  </w:tr>
                  <w:tr w:rsidR="002616A7" w:rsidRPr="00577134" w14:paraId="17E1068D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8F99803" w14:textId="2EC4FD88" w:rsidR="002616A7" w:rsidRDefault="002616A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49AF91" w14:textId="563F079F" w:rsidR="002616A7" w:rsidRDefault="002616A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2616A7" w:rsidRPr="00577134" w14:paraId="2DA8F11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1C77B60" w14:textId="45350765" w:rsidR="002616A7" w:rsidRDefault="002616A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CD4E02D" w14:textId="1E698EF3" w:rsidR="002616A7" w:rsidRDefault="002616A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2616A7" w:rsidRPr="00577134" w14:paraId="2A922DA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BA2555" w14:textId="44EE13E5" w:rsidR="002616A7" w:rsidRDefault="002616A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F36F642" w14:textId="7C7E02D1" w:rsidR="002616A7" w:rsidRDefault="002616A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1.7e+08 N/m^2</w:t>
                        </w:r>
                      </w:p>
                    </w:tc>
                  </w:tr>
                  <w:tr w:rsidR="002616A7" w:rsidRPr="00577134" w14:paraId="16F5C89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1D11C77" w14:textId="6E1DC30A" w:rsidR="002616A7" w:rsidRDefault="002616A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E3DE137" w14:textId="06D04395" w:rsidR="002616A7" w:rsidRDefault="002616A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4.85e+08 N/m^2</w:t>
                        </w:r>
                      </w:p>
                    </w:tc>
                  </w:tr>
                  <w:tr w:rsidR="002616A7" w:rsidRPr="00577134" w14:paraId="429AD8B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3686D99" w14:textId="4977A1AB" w:rsidR="002616A7" w:rsidRDefault="002616A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84177B9" w14:textId="0D81ECC6" w:rsidR="002616A7" w:rsidRDefault="002616A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2e+11 N/m^2</w:t>
                        </w:r>
                      </w:p>
                    </w:tc>
                  </w:tr>
                  <w:tr w:rsidR="002616A7" w:rsidRPr="00577134" w14:paraId="2AEAB38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6DEA2D3" w14:textId="08F6D123" w:rsidR="002616A7" w:rsidRDefault="002616A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6197D59" w14:textId="7FC1E5EE" w:rsidR="002616A7" w:rsidRDefault="002616A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0.265  </w:t>
                        </w:r>
                      </w:p>
                    </w:tc>
                  </w:tr>
                  <w:tr w:rsidR="002616A7" w:rsidRPr="00577134" w14:paraId="1C0116F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58C11CF" w14:textId="70DA31EE" w:rsidR="002616A7" w:rsidRDefault="002616A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993F3E9" w14:textId="7DBA6680" w:rsidR="002616A7" w:rsidRDefault="002616A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8,027 kg/m^3</w:t>
                        </w:r>
                      </w:p>
                    </w:tc>
                  </w:tr>
                  <w:tr w:rsidR="002616A7" w:rsidRPr="00577134" w14:paraId="6DC424CB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B85736" w14:textId="18C4619B" w:rsidR="002616A7" w:rsidRDefault="002616A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CF6A928" w14:textId="40E1337A" w:rsidR="002616A7" w:rsidRDefault="002616A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8.2e+10 N/m^2</w:t>
                        </w:r>
                      </w:p>
                    </w:tc>
                  </w:tr>
                  <w:tr w:rsidR="002616A7" w:rsidRPr="00577134" w14:paraId="35307E3C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3F710C" w14:textId="206797CB" w:rsidR="002616A7" w:rsidRDefault="002616A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6E0B299" w14:textId="413711F9" w:rsidR="002616A7" w:rsidRDefault="002616A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1.65e-05 /Kelvin</w:t>
                        </w:r>
                      </w:p>
                    </w:tc>
                  </w:tr>
                </w:tbl>
                <w:p w14:paraId="13324100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09F45B7E" w14:textId="7B7337F7" w:rsidR="00E80CD9" w:rsidRPr="00577134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1(Pier bracket weldment (AS3-101), welded for FEA)(AquaSentinel_Pier_Bracket_Simulation)</w:t>
                  </w:r>
                </w:p>
              </w:tc>
            </w:tr>
            <w:tr w:rsidR="00E80CD9" w:rsidRPr="000841BF" w14:paraId="4DCDAC78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0D67184" w14:textId="2BF204C5" w:rsidR="00E80CD9" w:rsidRPr="000841BF" w:rsidRDefault="002616A7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05BBC0D8" w14:textId="5891F94C" w:rsidR="00E80CD9" w:rsidRDefault="00E80CD9" w:rsidP="000A7C6B"/>
        </w:tc>
      </w:tr>
      <w:bookmarkEnd w:id="8"/>
      <w:bookmarkEnd w:id="9"/>
      <w:bookmarkEnd w:id="10"/>
    </w:tbl>
    <w:p w14:paraId="065A3872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042D2BB7" w14:textId="77777777" w:rsidTr="00452CBC">
        <w:tc>
          <w:tcPr>
            <w:tcW w:w="11016" w:type="dxa"/>
          </w:tcPr>
          <w:p w14:paraId="4E34265C" w14:textId="2226BA8E" w:rsidR="005273D5" w:rsidRPr="00AF1A58" w:rsidRDefault="002616A7" w:rsidP="000A7C6B">
            <w:pPr>
              <w:pStyle w:val="Heading1"/>
              <w:rPr>
                <w:b w:val="0"/>
                <w:bCs w:val="0"/>
              </w:rPr>
            </w:pPr>
            <w:bookmarkStart w:id="12" w:name="_Toc242101293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2616A7" w14:paraId="6FE6EC40" w14:textId="77777777" w:rsidTr="005F561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1B0730F" w14:textId="2AF68637" w:rsidR="002616A7" w:rsidRPr="004E282D" w:rsidRDefault="002616A7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93AE5E9" w14:textId="457E4BD9" w:rsidR="002616A7" w:rsidRPr="004E282D" w:rsidRDefault="002616A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447C4EC6" w14:textId="76C7BC0E" w:rsidR="002616A7" w:rsidRPr="004E282D" w:rsidRDefault="002616A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2616A7" w14:paraId="15369713" w14:textId="77777777" w:rsidTr="009B78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090249CA" w14:textId="261185DC" w:rsidR="002616A7" w:rsidRPr="00AD5FBA" w:rsidRDefault="002616A7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37D58BA5" w14:textId="1E7A5E1F" w:rsidR="002616A7" w:rsidRPr="006208CB" w:rsidRDefault="002616A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577987E1" wp14:editId="1A0CA5BC">
                        <wp:extent cx="1772285" cy="971550"/>
                        <wp:effectExtent l="0" t="0" r="0" b="0"/>
                        <wp:docPr id="1459460069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9460069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971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2616A7" w14:paraId="4408D420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3A47A429" w14:textId="22616275" w:rsidR="002616A7" w:rsidRPr="00BE6656" w:rsidRDefault="002616A7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69718BB0" w14:textId="0D0ADBC1" w:rsidR="002616A7" w:rsidRPr="00154A1A" w:rsidRDefault="002616A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2616A7" w14:paraId="390D3258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CD59D9F" w14:textId="4A513621" w:rsidR="002616A7" w:rsidRDefault="002616A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A0CD326" w14:textId="289679DD" w:rsidR="002616A7" w:rsidRDefault="002616A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438660A6" w14:textId="77777777" w:rsidR="002616A7" w:rsidRPr="004C6DEB" w:rsidRDefault="002616A7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269D4F0D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6A4E746A" w14:textId="0817ACEF" w:rsidR="003F154A" w:rsidRPr="003F154A" w:rsidRDefault="002616A7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6AF98B97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ED4EF68" w14:textId="56A909BD" w:rsidR="003F154A" w:rsidRDefault="002616A7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9F14E03" w14:textId="26FC3F01" w:rsidR="003F154A" w:rsidRDefault="002616A7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94A8BC7" w14:textId="324A4B7D" w:rsidR="003F154A" w:rsidRDefault="002616A7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BE11E19" w14:textId="6F95561A" w:rsidR="003F154A" w:rsidRDefault="002616A7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64C5F86" w14:textId="76CF229A" w:rsidR="003F154A" w:rsidRDefault="002616A7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1E317AB2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26D2010" w14:textId="6215B9D4" w:rsidR="003F154A" w:rsidRDefault="002616A7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F73B133" w14:textId="3F85AB52" w:rsidR="003F154A" w:rsidRPr="00EF37BF" w:rsidRDefault="002616A7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-430.003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461AB87" w14:textId="25488F2F" w:rsidR="003F154A" w:rsidRPr="00EF37BF" w:rsidRDefault="002616A7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0.0012731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1FE14CA" w14:textId="3D505100" w:rsidR="003F154A" w:rsidRDefault="002616A7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161.004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B704C71" w14:textId="57FF2C8C" w:rsidR="003F154A" w:rsidRPr="00EF37BF" w:rsidRDefault="002616A7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459.157</w:t>
                        </w:r>
                      </w:p>
                    </w:tc>
                  </w:tr>
                  <w:tr w:rsidR="00935682" w14:paraId="5B14756B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B3CCB04" w14:textId="7686D7AC" w:rsidR="00935682" w:rsidRDefault="002616A7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64535D1" w14:textId="060A5118" w:rsidR="00935682" w:rsidRDefault="002616A7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82E52FD" w14:textId="6BA9C7E0" w:rsidR="00935682" w:rsidRDefault="002616A7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432995D" w14:textId="4D4037DA" w:rsidR="00935682" w:rsidRDefault="002616A7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4325C87" w14:textId="735CED3E" w:rsidR="00935682" w:rsidRDefault="002616A7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3AE96390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7BEE60FD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2616A7" w14:paraId="29C92410" w14:textId="77777777" w:rsidTr="0012207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30BBDC1" w14:textId="3BB68FFB" w:rsidR="002616A7" w:rsidRPr="004E282D" w:rsidRDefault="002616A7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47B41B1" w14:textId="56074D91" w:rsidR="002616A7" w:rsidRPr="004E282D" w:rsidRDefault="002616A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9930F92" w14:textId="79FDC0FA" w:rsidR="002616A7" w:rsidRPr="004E282D" w:rsidRDefault="002616A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2616A7" w14:paraId="71A69A4A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  <w:bottom w:val="single" w:sz="18" w:space="0" w:color="C0504D" w:themeColor="accent2"/>
                  </w:tcBorders>
                  <w:vAlign w:val="center"/>
                </w:tcPr>
                <w:p w14:paraId="2479535B" w14:textId="588A389E" w:rsidR="002616A7" w:rsidRPr="00F42DD1" w:rsidRDefault="002616A7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</w:tcBorders>
                </w:tcPr>
                <w:p w14:paraId="5D7F7FDB" w14:textId="3EBCF090" w:rsidR="002616A7" w:rsidRPr="006208CB" w:rsidRDefault="002616A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7165A50B" wp14:editId="29DCE367">
                        <wp:extent cx="1907540" cy="1045210"/>
                        <wp:effectExtent l="0" t="0" r="0" b="2540"/>
                        <wp:docPr id="1073195568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3195568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4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2616A7" w14:paraId="165DE896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183689B" w14:textId="5638E700" w:rsidR="002616A7" w:rsidRPr="00BE6656" w:rsidRDefault="002616A7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950A886" w14:textId="6002DA58" w:rsidR="002616A7" w:rsidRPr="00B77EA3" w:rsidRDefault="002616A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face(s), 1 plane(s)</w:t>
                        </w:r>
                      </w:p>
                    </w:tc>
                  </w:tr>
                  <w:tr w:rsidR="002616A7" w14:paraId="5443F611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3C5F5FE" w14:textId="4E43C776" w:rsidR="002616A7" w:rsidRDefault="002616A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C7AF634" w14:textId="1947D92E" w:rsidR="002616A7" w:rsidRDefault="002616A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Right Plane</w:t>
                        </w:r>
                      </w:p>
                    </w:tc>
                  </w:tr>
                  <w:tr w:rsidR="002616A7" w14:paraId="600FC785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CEBA516" w14:textId="5866309A" w:rsidR="002616A7" w:rsidRDefault="002616A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7292225" w14:textId="63636460" w:rsidR="002616A7" w:rsidRDefault="002616A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2616A7" w14:paraId="7244CDBE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349AA72" w14:textId="5495DEBE" w:rsidR="002616A7" w:rsidRDefault="002616A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C1CA722" w14:textId="148F0E72" w:rsidR="002616A7" w:rsidRDefault="002616A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215 N</w:t>
                        </w:r>
                      </w:p>
                    </w:tc>
                  </w:tr>
                </w:tbl>
                <w:p w14:paraId="6C28BB4E" w14:textId="77777777" w:rsidR="002616A7" w:rsidRDefault="002616A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2616A7" w14:paraId="29CF8892" w14:textId="77777777" w:rsidTr="0002469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2C25B120" w14:textId="14EB3BE8" w:rsidR="002616A7" w:rsidRPr="00F42DD1" w:rsidRDefault="002616A7" w:rsidP="00024693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3D08EEF1" w14:textId="1ABBEAA9" w:rsidR="002616A7" w:rsidRPr="006208CB" w:rsidRDefault="002616A7" w:rsidP="0002469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36261250" wp14:editId="35C6E21B">
                        <wp:extent cx="1907540" cy="1045210"/>
                        <wp:effectExtent l="0" t="0" r="0" b="2540"/>
                        <wp:docPr id="72951908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95190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4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2616A7" w14:paraId="55D93665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AC376FC" w14:textId="4422B96E" w:rsidR="002616A7" w:rsidRPr="00BE6656" w:rsidRDefault="002616A7" w:rsidP="00024693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7B85672" w14:textId="0330802A" w:rsidR="002616A7" w:rsidRPr="00B77EA3" w:rsidRDefault="002616A7" w:rsidP="0002469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face(s), 1 plane(s)</w:t>
                        </w:r>
                      </w:p>
                    </w:tc>
                  </w:tr>
                  <w:tr w:rsidR="002616A7" w14:paraId="7148E082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132B3D1" w14:textId="13D9CA16" w:rsidR="002616A7" w:rsidRDefault="002616A7" w:rsidP="0002469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1291CF7" w14:textId="252A6A9C" w:rsidR="002616A7" w:rsidRDefault="002616A7" w:rsidP="0002469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Front Plane</w:t>
                        </w:r>
                      </w:p>
                    </w:tc>
                  </w:tr>
                  <w:tr w:rsidR="002616A7" w14:paraId="1D7DF36E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46D1BAF" w14:textId="03F07398" w:rsidR="002616A7" w:rsidRDefault="002616A7" w:rsidP="0002469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8CBCCD5" w14:textId="3A8F3D46" w:rsidR="002616A7" w:rsidRDefault="002616A7" w:rsidP="0002469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2616A7" w14:paraId="71A51350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16C181E" w14:textId="64E2C983" w:rsidR="002616A7" w:rsidRDefault="002616A7" w:rsidP="0002469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AE5EC3F" w14:textId="6B59A4B1" w:rsidR="002616A7" w:rsidRDefault="002616A7" w:rsidP="0002469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-80.5 N</w:t>
                        </w:r>
                      </w:p>
                    </w:tc>
                  </w:tr>
                </w:tbl>
                <w:p w14:paraId="09089883" w14:textId="77777777" w:rsidR="002616A7" w:rsidRDefault="002616A7" w:rsidP="0002469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2616A7" w14:paraId="7E583727" w14:textId="77777777" w:rsidTr="000246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19B71E9C" w14:textId="281DCC79" w:rsidR="002616A7" w:rsidRPr="00F42DD1" w:rsidRDefault="002616A7" w:rsidP="00024693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Force-3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211E0AC9" w14:textId="1A3BC1F7" w:rsidR="002616A7" w:rsidRPr="006208CB" w:rsidRDefault="002616A7" w:rsidP="0002469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018CEC7D" wp14:editId="2D0862E6">
                        <wp:extent cx="1907540" cy="1045210"/>
                        <wp:effectExtent l="0" t="0" r="0" b="2540"/>
                        <wp:docPr id="292679856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2679856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4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2616A7" w14:paraId="38B05B5B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89078C5" w14:textId="72332F67" w:rsidR="002616A7" w:rsidRPr="00BE6656" w:rsidRDefault="002616A7" w:rsidP="00024693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975D66F" w14:textId="30AE80F9" w:rsidR="002616A7" w:rsidRPr="00B77EA3" w:rsidRDefault="002616A7" w:rsidP="0002469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face(s), 1 plane(s)</w:t>
                        </w:r>
                      </w:p>
                    </w:tc>
                  </w:tr>
                  <w:tr w:rsidR="002616A7" w14:paraId="0BC39D81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2668622" w14:textId="6A7E232B" w:rsidR="002616A7" w:rsidRDefault="002616A7" w:rsidP="0002469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234B9AB" w14:textId="04182980" w:rsidR="002616A7" w:rsidRDefault="002616A7" w:rsidP="0002469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Right Plane</w:t>
                        </w:r>
                      </w:p>
                    </w:tc>
                  </w:tr>
                  <w:tr w:rsidR="002616A7" w14:paraId="43B70E81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222B18B" w14:textId="60B4363D" w:rsidR="002616A7" w:rsidRDefault="002616A7" w:rsidP="0002469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8021A48" w14:textId="7C91B805" w:rsidR="002616A7" w:rsidRDefault="002616A7" w:rsidP="0002469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2616A7" w14:paraId="5A658A0D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C627382" w14:textId="046E0DF6" w:rsidR="002616A7" w:rsidRDefault="002616A7" w:rsidP="0002469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7F62E93" w14:textId="0D1A45CD" w:rsidR="002616A7" w:rsidRDefault="002616A7" w:rsidP="0002469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215 N</w:t>
                        </w:r>
                      </w:p>
                    </w:tc>
                  </w:tr>
                </w:tbl>
                <w:p w14:paraId="60AD95C9" w14:textId="77777777" w:rsidR="002616A7" w:rsidRDefault="002616A7" w:rsidP="00024693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  <w:tr w:rsidR="002616A7" w14:paraId="7E7C904A" w14:textId="77777777" w:rsidTr="0002469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1948CC08" w14:textId="154AA960" w:rsidR="002616A7" w:rsidRPr="00F42DD1" w:rsidRDefault="002616A7" w:rsidP="00024693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lastRenderedPageBreak/>
                    <w:t>Force-4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18C801EF" w14:textId="102AD51B" w:rsidR="002616A7" w:rsidRPr="006208CB" w:rsidRDefault="002616A7" w:rsidP="0002469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563E15DE" wp14:editId="1EC6005B">
                        <wp:extent cx="1907540" cy="1045210"/>
                        <wp:effectExtent l="0" t="0" r="0" b="2540"/>
                        <wp:docPr id="1812843106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2843106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04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2616A7" w14:paraId="0EEDF64D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BFEFC0D" w14:textId="2FC829FB" w:rsidR="002616A7" w:rsidRPr="00BE6656" w:rsidRDefault="002616A7" w:rsidP="00024693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0184A7A" w14:textId="2CFF5608" w:rsidR="002616A7" w:rsidRPr="00B77EA3" w:rsidRDefault="002616A7" w:rsidP="0002469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face(s), 1 plane(s)</w:t>
                        </w:r>
                      </w:p>
                    </w:tc>
                  </w:tr>
                  <w:tr w:rsidR="002616A7" w14:paraId="7F77BD0B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027A77F" w14:textId="2F9C50C6" w:rsidR="002616A7" w:rsidRDefault="002616A7" w:rsidP="0002469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C518C15" w14:textId="1AD3867C" w:rsidR="002616A7" w:rsidRDefault="002616A7" w:rsidP="0002469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Front Plane</w:t>
                        </w:r>
                      </w:p>
                    </w:tc>
                  </w:tr>
                  <w:tr w:rsidR="002616A7" w14:paraId="34A2F778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5E02716" w14:textId="6AFC991F" w:rsidR="002616A7" w:rsidRDefault="002616A7" w:rsidP="0002469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3483840" w14:textId="778B34FE" w:rsidR="002616A7" w:rsidRDefault="002616A7" w:rsidP="0002469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2616A7" w14:paraId="277D23B0" w14:textId="77777777" w:rsidTr="002616A7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1742CC7" w14:textId="06CED38F" w:rsidR="002616A7" w:rsidRDefault="002616A7" w:rsidP="00024693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0E68B5D" w14:textId="4796D1E7" w:rsidR="002616A7" w:rsidRDefault="002616A7" w:rsidP="00024693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-80.5 N</w:t>
                        </w:r>
                      </w:p>
                    </w:tc>
                  </w:tr>
                </w:tbl>
                <w:p w14:paraId="5A0EA27E" w14:textId="77777777" w:rsidR="002616A7" w:rsidRDefault="002616A7" w:rsidP="00024693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597BF9DB" w14:textId="37C25F51" w:rsidR="005273D5" w:rsidRDefault="005273D5" w:rsidP="000A7C6B">
            <w:pPr>
              <w:rPr>
                <w:rStyle w:val="Strong"/>
              </w:rPr>
            </w:pPr>
          </w:p>
        </w:tc>
      </w:tr>
    </w:tbl>
    <w:p w14:paraId="53F2C733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1D88F469" w14:textId="77777777" w:rsidTr="005B3D16">
        <w:tc>
          <w:tcPr>
            <w:tcW w:w="11016" w:type="dxa"/>
          </w:tcPr>
          <w:p w14:paraId="23D0C074" w14:textId="681A5592" w:rsidR="00132707" w:rsidRDefault="00132707" w:rsidP="000A7C6B">
            <w:pPr>
              <w:pStyle w:val="Heading1"/>
            </w:pPr>
            <w:r>
              <w:br w:type="page"/>
            </w:r>
            <w:bookmarkStart w:id="13" w:name="_Toc242101294"/>
            <w:r w:rsidR="002616A7">
              <w:t>Connector Definitions</w:t>
            </w:r>
            <w:bookmarkEnd w:id="13"/>
          </w:p>
          <w:p w14:paraId="2B310D72" w14:textId="5551B68D" w:rsidR="00132707" w:rsidRDefault="002616A7" w:rsidP="000A7C6B">
            <w:r>
              <w:t>No Data</w:t>
            </w:r>
          </w:p>
          <w:p w14:paraId="13DD9D8B" w14:textId="36CF6BCF" w:rsidR="00EF37BF" w:rsidRPr="009C0A33" w:rsidRDefault="00EF37BF" w:rsidP="000A7C6B"/>
          <w:p w14:paraId="6B2BBEA8" w14:textId="77777777" w:rsidR="000F2729" w:rsidRDefault="000F2729" w:rsidP="000A7C6B"/>
          <w:p w14:paraId="083E1CAF" w14:textId="4E67C5AE" w:rsidR="00E12C21" w:rsidRDefault="00E12C21" w:rsidP="000A7C6B"/>
          <w:p w14:paraId="70AFA63A" w14:textId="5F1F972E" w:rsidR="00132707" w:rsidRDefault="00132707" w:rsidP="000A7C6B"/>
        </w:tc>
      </w:tr>
    </w:tbl>
    <w:p w14:paraId="2A152501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2DB83A1A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8396E6F" w14:textId="0A858B00" w:rsidR="00104BD8" w:rsidRDefault="002616A7" w:rsidP="000A7C6B">
            <w:pPr>
              <w:pStyle w:val="Heading1"/>
            </w:pPr>
            <w:bookmarkStart w:id="14" w:name="_Toc242101295"/>
            <w:r>
              <w:t>Contact Information</w:t>
            </w:r>
            <w:bookmarkEnd w:id="14"/>
          </w:p>
          <w:p w14:paraId="1E4E4E5A" w14:textId="6408DE7C" w:rsidR="00104BD8" w:rsidRDefault="002616A7" w:rsidP="000A7C6B">
            <w:r>
              <w:t>No Data</w:t>
            </w:r>
          </w:p>
          <w:p w14:paraId="08B2CCC1" w14:textId="75AA12D1" w:rsidR="00104BD8" w:rsidRDefault="00104BD8" w:rsidP="000A7C6B">
            <w:pPr>
              <w:rPr>
                <w:rStyle w:val="A3"/>
              </w:rPr>
            </w:pPr>
          </w:p>
          <w:p w14:paraId="4E65AD5A" w14:textId="77777777" w:rsidR="00104BD8" w:rsidRDefault="00104BD8" w:rsidP="000A7C6B"/>
        </w:tc>
      </w:tr>
    </w:tbl>
    <w:p w14:paraId="0F99BA36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33F1D4A6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7895707" w14:textId="6A63DB30" w:rsidR="00A61A59" w:rsidRDefault="002616A7" w:rsidP="000A7C6B">
            <w:pPr>
              <w:pStyle w:val="Heading1"/>
            </w:pPr>
            <w:bookmarkStart w:id="15" w:name="_Toc242101296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6C396CA4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DC5DDF" w14:textId="129B7602" w:rsidR="00A9531D" w:rsidRDefault="002616A7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09DB93" w14:textId="4BC7025C" w:rsidR="00A9531D" w:rsidRDefault="002616A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2616A7" w14:paraId="2940B927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D287EB" w14:textId="330BE86F" w:rsidR="002616A7" w:rsidRDefault="002616A7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9B53F0E" w14:textId="6AE0A6F0" w:rsidR="002616A7" w:rsidRDefault="002616A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Standard mesh</w:t>
                  </w:r>
                </w:p>
              </w:tc>
            </w:tr>
            <w:tr w:rsidR="002616A7" w14:paraId="12427A61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62DB158" w14:textId="1B5D941D" w:rsidR="002616A7" w:rsidRDefault="002616A7" w:rsidP="00C16188">
                  <w:r>
                    <w:t xml:space="preserve">Automatic Transition: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1F94114" w14:textId="7007CAD7" w:rsidR="002616A7" w:rsidRDefault="002616A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616A7" w14:paraId="64666D54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C0E59D" w14:textId="487D2574" w:rsidR="002616A7" w:rsidRDefault="002616A7" w:rsidP="00C16188">
                  <w:r>
                    <w:t xml:space="preserve">Include Mesh Auto Loops: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359373" w14:textId="0412A93D" w:rsidR="002616A7" w:rsidRDefault="002616A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2616A7" w14:paraId="034F5C0F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3A80A5E" w14:textId="168B550A" w:rsidR="002616A7" w:rsidRDefault="002616A7" w:rsidP="00C16188">
                  <w:r>
                    <w:t>Jacobian points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0A2742A" w14:textId="7A4A0CD7" w:rsidR="002616A7" w:rsidRDefault="002616A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4 Points</w:t>
                  </w:r>
                </w:p>
              </w:tc>
            </w:tr>
            <w:tr w:rsidR="002616A7" w14:paraId="45E00F5C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F018E9" w14:textId="3FBA0C25" w:rsidR="002616A7" w:rsidRDefault="002616A7" w:rsidP="00C16188">
                  <w:r>
                    <w:t>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F89103" w14:textId="5F70CB78" w:rsidR="002616A7" w:rsidRDefault="002616A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 mm</w:t>
                  </w:r>
                </w:p>
              </w:tc>
            </w:tr>
            <w:tr w:rsidR="002616A7" w14:paraId="23F34FF0" w14:textId="77777777" w:rsidTr="002616A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43DD95" w14:textId="484E7D6F" w:rsidR="002616A7" w:rsidRDefault="002616A7" w:rsidP="00C16188">
                  <w:r>
                    <w:t>Tolerance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987CA9" w14:textId="062EDD99" w:rsidR="002616A7" w:rsidRDefault="002616A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0.2 mm</w:t>
                  </w:r>
                </w:p>
              </w:tc>
            </w:tr>
            <w:tr w:rsidR="002616A7" w14:paraId="63448F56" w14:textId="77777777" w:rsidTr="002616A7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4A2E0F1" w14:textId="583BB9BF" w:rsidR="002616A7" w:rsidRDefault="002616A7" w:rsidP="00C16188">
                  <w:r>
                    <w:t>Mesh Quality Plot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79C53B9" w14:textId="0651B69F" w:rsidR="002616A7" w:rsidRDefault="002616A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7209D266" w14:textId="77777777" w:rsidR="00690657" w:rsidRDefault="00690657" w:rsidP="00690657"/>
          <w:p w14:paraId="7DD998F3" w14:textId="58FEF88A" w:rsidR="00A9531D" w:rsidRPr="00690657" w:rsidRDefault="002616A7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26CFC510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CD92E6" w14:textId="77AB7E2A" w:rsidR="007107BE" w:rsidRDefault="002616A7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893555" w14:textId="60BB1B60" w:rsidR="007107BE" w:rsidRDefault="002616A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268389</w:t>
                  </w:r>
                </w:p>
              </w:tc>
            </w:tr>
            <w:tr w:rsidR="002616A7" w14:paraId="059A4C3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143058D" w14:textId="0B6BBF51" w:rsidR="002616A7" w:rsidRDefault="002616A7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38D043" w14:textId="3F974345" w:rsidR="002616A7" w:rsidRDefault="002616A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174305</w:t>
                  </w:r>
                </w:p>
              </w:tc>
            </w:tr>
            <w:tr w:rsidR="002616A7" w14:paraId="26D5BF0A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05FE75" w14:textId="710E9D00" w:rsidR="002616A7" w:rsidRDefault="002616A7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7FFAE7C" w14:textId="58A9F5F2" w:rsidR="002616A7" w:rsidRDefault="002616A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16.824</w:t>
                  </w:r>
                </w:p>
              </w:tc>
            </w:tr>
            <w:tr w:rsidR="002616A7" w14:paraId="25792DE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7C5948" w14:textId="34E3CC84" w:rsidR="002616A7" w:rsidRDefault="002616A7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7A28B9" w14:textId="2229C19E" w:rsidR="002616A7" w:rsidRDefault="002616A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99.8</w:t>
                  </w:r>
                </w:p>
              </w:tc>
            </w:tr>
            <w:tr w:rsidR="002616A7" w14:paraId="1CBB292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7C982E8" w14:textId="5327413E" w:rsidR="002616A7" w:rsidRDefault="002616A7" w:rsidP="00C16188">
                  <w:r>
                    <w:t>%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AFD640" w14:textId="23FED392" w:rsidR="002616A7" w:rsidRDefault="002616A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0.0625</w:t>
                  </w:r>
                </w:p>
              </w:tc>
            </w:tr>
            <w:tr w:rsidR="002616A7" w14:paraId="0CEF3EBE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E4ECBB0" w14:textId="5146BC2A" w:rsidR="002616A7" w:rsidRDefault="002616A7" w:rsidP="00C16188">
                  <w:r>
                    <w:t>% of distorted elements(Jacobian)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FE91C4A" w14:textId="21AD797E" w:rsidR="002616A7" w:rsidRDefault="002616A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2616A7" w14:paraId="4EB74AAC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3EA0FCC" w14:textId="68B874FC" w:rsidR="002616A7" w:rsidRDefault="002616A7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6CEC6F" w14:textId="076CD2D9" w:rsidR="002616A7" w:rsidRDefault="002616A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00:00:07</w:t>
                  </w:r>
                </w:p>
              </w:tc>
            </w:tr>
            <w:tr w:rsidR="002616A7" w14:paraId="70F96AC9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7059ED" w14:textId="2B829F0D" w:rsidR="002616A7" w:rsidRDefault="002616A7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36CA3E" w14:textId="77777777" w:rsidR="002616A7" w:rsidRDefault="002616A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803B1" w14:paraId="0912C59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BC7BFB9" w14:textId="5CA2D825" w:rsidR="00D803B1" w:rsidRDefault="002616A7" w:rsidP="00D803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6E4AE7C5" wp14:editId="0A9D6A23">
                        <wp:extent cx="6711315" cy="3678555"/>
                        <wp:effectExtent l="0" t="0" r="0" b="0"/>
                        <wp:docPr id="695641272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5641272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36785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FEFF75E" w14:textId="7A63BE9A" w:rsidR="00A61A59" w:rsidRPr="00F077CB" w:rsidRDefault="00A61A59" w:rsidP="000A7C6B"/>
        </w:tc>
      </w:tr>
    </w:tbl>
    <w:p w14:paraId="5F77B5C0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1C0D886C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E84719A" w14:textId="4F4EBA77" w:rsidR="002C53F9" w:rsidRDefault="002616A7" w:rsidP="000A7C6B">
            <w:pPr>
              <w:pStyle w:val="Heading1"/>
            </w:pPr>
            <w:bookmarkStart w:id="16" w:name="_Toc242101297"/>
            <w:r>
              <w:t>Sensor Details</w:t>
            </w:r>
            <w:bookmarkEnd w:id="16"/>
          </w:p>
          <w:p w14:paraId="03317977" w14:textId="2800ACAB" w:rsidR="002C53F9" w:rsidRPr="00F077CB" w:rsidRDefault="002616A7" w:rsidP="000A7C6B">
            <w:r>
              <w:t>No Data</w:t>
            </w:r>
          </w:p>
        </w:tc>
      </w:tr>
    </w:tbl>
    <w:p w14:paraId="4E3767EF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485ABFAA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3E9B1E5B" w14:textId="6485EB02" w:rsidR="005F5B79" w:rsidRDefault="002616A7" w:rsidP="000A7C6B">
            <w:pPr>
              <w:pStyle w:val="Heading1"/>
            </w:pPr>
            <w:bookmarkStart w:id="17" w:name="_Toc242101298"/>
            <w:r>
              <w:t>Resultant Forces</w:t>
            </w:r>
            <w:bookmarkEnd w:id="17"/>
          </w:p>
          <w:p w14:paraId="5FE85D6D" w14:textId="08C95CF2" w:rsidR="005F5B79" w:rsidRPr="000B04D4" w:rsidRDefault="002616A7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500CF4E3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0550CAA" w14:textId="76692FE9" w:rsidR="005F5B79" w:rsidRDefault="002616A7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9D3CF72" w14:textId="4FEC1741" w:rsidR="005F5B79" w:rsidRDefault="002616A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DC9FB4B" w14:textId="09DFE3FF" w:rsidR="005F5B79" w:rsidRDefault="002616A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8BA2C88" w14:textId="7E8936D5" w:rsidR="005F5B79" w:rsidRDefault="002616A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94B57C4" w14:textId="3050AE06" w:rsidR="005F5B79" w:rsidRDefault="002616A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A72C56E" w14:textId="227EEDAF" w:rsidR="005F5B79" w:rsidRDefault="002616A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413B73C2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C1B7FD5" w14:textId="3C5FE2FC" w:rsidR="005F5B79" w:rsidRPr="004D2956" w:rsidRDefault="002616A7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603E046" w14:textId="2F4506FC" w:rsidR="005F5B79" w:rsidRPr="004D2956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DBFCBB9" w14:textId="6D3A6F6C" w:rsidR="005F5B79" w:rsidRPr="004D2956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-430.003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1F76070" w14:textId="71097FD6" w:rsidR="005F5B79" w:rsidRPr="004D2956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0.0012731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A3B4F34" w14:textId="2230E2EA" w:rsidR="005F5B79" w:rsidRPr="004D2956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161.004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05A3F4F" w14:textId="7A710DFD" w:rsidR="005F5B79" w:rsidRPr="004D2956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459.157</w:t>
                  </w:r>
                </w:p>
              </w:tc>
            </w:tr>
          </w:tbl>
          <w:p w14:paraId="20D4C1AB" w14:textId="57E4BE7D" w:rsidR="005F5B79" w:rsidRPr="000B04D4" w:rsidRDefault="002616A7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13342B30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D16735F" w14:textId="4EC2A76D" w:rsidR="005F5B79" w:rsidRDefault="002616A7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154CA79" w14:textId="6457B336" w:rsidR="005F5B79" w:rsidRDefault="002616A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CE837F5" w14:textId="3264A49E" w:rsidR="005F5B79" w:rsidRDefault="002616A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3B78E17" w14:textId="20874219" w:rsidR="005F5B79" w:rsidRDefault="002616A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3D2F6C4" w14:textId="2C4475BF" w:rsidR="005F5B79" w:rsidRDefault="002616A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F51764D" w14:textId="41883955" w:rsidR="005F5B79" w:rsidRDefault="002616A7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390AC4B1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369814A" w14:textId="1C9DCF33" w:rsidR="005F5B79" w:rsidRPr="004D2956" w:rsidRDefault="002616A7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191DE36" w14:textId="13830173" w:rsidR="005F5B79" w:rsidRPr="004D2956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406676E" w14:textId="5A0C1637" w:rsidR="005F5B79" w:rsidRPr="004D2956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4BAA813" w14:textId="7FFF6E34" w:rsidR="005F5B79" w:rsidRPr="004D2956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7CEB4D3" w14:textId="5965F6DA" w:rsidR="005F5B79" w:rsidRPr="004D2956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FFBC6EA" w14:textId="220C559C" w:rsidR="005F5B79" w:rsidRPr="004D2956" w:rsidRDefault="002616A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6D28914A" w14:textId="77777777" w:rsidR="005F5B79" w:rsidRDefault="005F5B79" w:rsidP="000A7C6B"/>
        </w:tc>
      </w:tr>
      <w:tr w:rsidR="005F5B79" w14:paraId="73EE2F2B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2EC919C4" w14:textId="5793D0F5" w:rsidR="005F5B79" w:rsidRDefault="005F5B79" w:rsidP="000A7C6B">
            <w:bookmarkStart w:id="18" w:name="_Toc243733151"/>
            <w:bookmarkStart w:id="19" w:name="_Toc245020119"/>
            <w:bookmarkStart w:id="20" w:name="_Toc245020151"/>
          </w:p>
        </w:tc>
      </w:tr>
      <w:bookmarkEnd w:id="18"/>
      <w:bookmarkEnd w:id="19"/>
      <w:bookmarkEnd w:id="20"/>
    </w:tbl>
    <w:p w14:paraId="139482F4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C2432" w14:paraId="6BAB96E3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7DAAA6F" w14:textId="36943652" w:rsidR="0050542D" w:rsidRPr="002616A7" w:rsidRDefault="002616A7" w:rsidP="002616A7">
            <w:pPr>
              <w:pStyle w:val="Heading1"/>
            </w:pPr>
            <w:bookmarkStart w:id="21" w:name="_Toc242101299"/>
            <w:r>
              <w:lastRenderedPageBreak/>
              <w:t>Beams</w:t>
            </w:r>
            <w:bookmarkEnd w:id="21"/>
          </w:p>
          <w:p w14:paraId="03FBBDC3" w14:textId="38FF2127" w:rsidR="00EC2432" w:rsidRDefault="002616A7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30C87362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C2432" w14:paraId="04C29D26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4FF4641" w14:textId="6E907853" w:rsidR="00EC2432" w:rsidRDefault="002616A7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42101300"/>
            <w:r>
              <w:lastRenderedPageBreak/>
              <w:t>Study Results</w:t>
            </w:r>
            <w:bookmarkEnd w:id="25"/>
          </w:p>
          <w:p w14:paraId="035004E1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527"/>
              <w:gridCol w:w="3130"/>
              <w:gridCol w:w="2560"/>
              <w:gridCol w:w="2537"/>
            </w:tblGrid>
            <w:tr w:rsidR="002616A7" w14:paraId="13681029" w14:textId="77777777" w:rsidTr="0002469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3FCFD1" w14:textId="552D0682" w:rsidR="002616A7" w:rsidRDefault="002616A7" w:rsidP="002616A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9145CD0" w14:textId="5B19EA80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D399A3D" w14:textId="784C2326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5DEE79B" w14:textId="7F8BB054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2616A7" w14:paraId="78846718" w14:textId="77777777" w:rsidTr="000246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A40A91F" w14:textId="56E4A0B0" w:rsidR="002616A7" w:rsidRPr="004D2956" w:rsidRDefault="002616A7" w:rsidP="002616A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DA4D4E4" w14:textId="30EBFD29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0368B80" w14:textId="77777777" w:rsidR="002616A7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7.098e+00 N/m^2</w:t>
                  </w:r>
                </w:p>
                <w:p w14:paraId="7788055E" w14:textId="4792671F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108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E740847" w14:textId="77777777" w:rsidR="002616A7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3.651e+06 N/m^2</w:t>
                  </w:r>
                </w:p>
                <w:p w14:paraId="3842DF7C" w14:textId="546E7810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161657</w:t>
                  </w:r>
                </w:p>
              </w:tc>
            </w:tr>
            <w:tr w:rsidR="002616A7" w14:paraId="50EE6F93" w14:textId="77777777" w:rsidTr="0002469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A73F5C3" w14:textId="4396D9A5" w:rsidR="002616A7" w:rsidRDefault="002616A7" w:rsidP="002616A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0D286ABB" wp14:editId="3C6BACC7">
                        <wp:extent cx="6858000" cy="3758565"/>
                        <wp:effectExtent l="0" t="0" r="0" b="0"/>
                        <wp:docPr id="223426092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3426092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58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DA7FF00" w14:textId="130AA1BB" w:rsidR="002616A7" w:rsidRPr="004D2956" w:rsidRDefault="002616A7" w:rsidP="002616A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AquaSentinel_Pier_Bracket_Simulation-Bracket pole reaction-Stress-Stress1</w:t>
                  </w:r>
                </w:p>
              </w:tc>
            </w:tr>
          </w:tbl>
          <w:p w14:paraId="013F9988" w14:textId="77777777" w:rsidR="002616A7" w:rsidRDefault="002616A7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813"/>
              <w:gridCol w:w="3372"/>
              <w:gridCol w:w="2378"/>
              <w:gridCol w:w="2191"/>
            </w:tblGrid>
            <w:tr w:rsidR="002616A7" w14:paraId="330CEB9E" w14:textId="77777777" w:rsidTr="0002469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C7A201D" w14:textId="722E0DCF" w:rsidR="002616A7" w:rsidRDefault="002616A7" w:rsidP="002616A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42EF9A3" w14:textId="5BFB02C4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92BBADB" w14:textId="47665C44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DAC38D3" w14:textId="25A7E8C1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2616A7" w14:paraId="1D941DC9" w14:textId="77777777" w:rsidTr="000246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11B7D4A2" w14:textId="47358F4D" w:rsidR="002616A7" w:rsidRPr="004D2956" w:rsidRDefault="002616A7" w:rsidP="002616A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4650239" w14:textId="37572FDB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8D6BAC4" w14:textId="77777777" w:rsidR="002616A7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 mm</w:t>
                  </w:r>
                </w:p>
                <w:p w14:paraId="42132776" w14:textId="30C7B3BE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D105BE8" w14:textId="77777777" w:rsidR="002616A7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4.110e-03 mm</w:t>
                  </w:r>
                </w:p>
                <w:p w14:paraId="73DDC323" w14:textId="37A29BAA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17749</w:t>
                  </w:r>
                </w:p>
              </w:tc>
            </w:tr>
            <w:tr w:rsidR="002616A7" w14:paraId="0A2F267C" w14:textId="77777777" w:rsidTr="0002469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6477C76" w14:textId="27B2D5F6" w:rsidR="002616A7" w:rsidRDefault="002616A7" w:rsidP="002616A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2C71909" wp14:editId="52F08EDD">
                        <wp:extent cx="6858000" cy="3758565"/>
                        <wp:effectExtent l="0" t="0" r="0" b="0"/>
                        <wp:docPr id="1111848696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1848696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58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F7EAFE9" w14:textId="7ADF2A0A" w:rsidR="002616A7" w:rsidRPr="004D2956" w:rsidRDefault="002616A7" w:rsidP="002616A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AquaSentinel_Pier_Bracket_Simulation-Bracket pole reaction-Displacement-Displacement1</w:t>
                  </w:r>
                </w:p>
              </w:tc>
            </w:tr>
          </w:tbl>
          <w:p w14:paraId="0BF9160A" w14:textId="77777777" w:rsidR="002616A7" w:rsidRDefault="002616A7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92"/>
              <w:gridCol w:w="3389"/>
              <w:gridCol w:w="2448"/>
              <w:gridCol w:w="2425"/>
            </w:tblGrid>
            <w:tr w:rsidR="002616A7" w14:paraId="74FB4D87" w14:textId="77777777" w:rsidTr="0002469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3030D0C" w14:textId="25ECD2DB" w:rsidR="002616A7" w:rsidRDefault="002616A7" w:rsidP="002616A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718529C" w14:textId="0AC021E2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B260EEE" w14:textId="4AF04AC7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4E177549" w14:textId="40BFF309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2616A7" w14:paraId="00C22DAC" w14:textId="77777777" w:rsidTr="000246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7DA3657" w14:textId="63A66454" w:rsidR="002616A7" w:rsidRPr="004D2956" w:rsidRDefault="002616A7" w:rsidP="002616A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963A303" w14:textId="6B8D676F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BAE2FA2" w14:textId="77777777" w:rsidR="002616A7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3.956e-11 </w:t>
                  </w:r>
                </w:p>
                <w:p w14:paraId="3E718A26" w14:textId="14664B5F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172385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BEAF005" w14:textId="77777777" w:rsidR="002616A7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1.090e-05 </w:t>
                  </w:r>
                </w:p>
                <w:p w14:paraId="24CDA867" w14:textId="7F06E214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1160</w:t>
                  </w:r>
                </w:p>
              </w:tc>
            </w:tr>
            <w:tr w:rsidR="002616A7" w14:paraId="1C419D14" w14:textId="77777777" w:rsidTr="0002469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45EC014" w14:textId="55C9D7BE" w:rsidR="002616A7" w:rsidRDefault="002616A7" w:rsidP="002616A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3B66853E" wp14:editId="732AC82D">
                        <wp:extent cx="6858000" cy="3758565"/>
                        <wp:effectExtent l="0" t="0" r="0" b="0"/>
                        <wp:docPr id="1115099717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5099717" name="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58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FB99A2" w14:textId="19B5817D" w:rsidR="002616A7" w:rsidRPr="004D2956" w:rsidRDefault="002616A7" w:rsidP="002616A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AquaSentinel_Pier_Bracket_Simulation-Bracket pole reaction-Strain-Strain1</w:t>
                  </w:r>
                </w:p>
              </w:tc>
            </w:tr>
          </w:tbl>
          <w:p w14:paraId="423844BD" w14:textId="77777777" w:rsidR="002616A7" w:rsidRDefault="002616A7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527"/>
              <w:gridCol w:w="3130"/>
              <w:gridCol w:w="2560"/>
              <w:gridCol w:w="2537"/>
            </w:tblGrid>
            <w:tr w:rsidR="002616A7" w14:paraId="3EB12924" w14:textId="77777777" w:rsidTr="0002469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34AD9D" w14:textId="121F8D70" w:rsidR="002616A7" w:rsidRDefault="002616A7" w:rsidP="002616A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1F53E5F" w14:textId="0E1E3D49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866904A" w14:textId="635A266F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1BA2F30" w14:textId="4006D36C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2616A7" w14:paraId="16BF062C" w14:textId="77777777" w:rsidTr="000246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D8428B7" w14:textId="7CCA6077" w:rsidR="002616A7" w:rsidRPr="004D2956" w:rsidRDefault="002616A7" w:rsidP="002616A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Stress2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21AB7C4" w14:textId="099DB890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F1A26BD" w14:textId="77777777" w:rsidR="002616A7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7.098e+00 N/m^2</w:t>
                  </w:r>
                </w:p>
                <w:p w14:paraId="1608B864" w14:textId="194CF8B4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108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0BA9B3C" w14:textId="77777777" w:rsidR="002616A7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3.651e+06 N/m^2</w:t>
                  </w:r>
                </w:p>
                <w:p w14:paraId="6796942A" w14:textId="31E22058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161657</w:t>
                  </w:r>
                </w:p>
              </w:tc>
            </w:tr>
            <w:tr w:rsidR="002616A7" w14:paraId="3947DFC3" w14:textId="77777777" w:rsidTr="0002469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95C8393" w14:textId="651603C0" w:rsidR="002616A7" w:rsidRDefault="002616A7" w:rsidP="002616A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189AC3C7" wp14:editId="06C4E83D">
                        <wp:extent cx="6858000" cy="3758565"/>
                        <wp:effectExtent l="0" t="0" r="0" b="0"/>
                        <wp:docPr id="848888249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48888249" name="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58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308415" w14:textId="7A9DE254" w:rsidR="002616A7" w:rsidRPr="004D2956" w:rsidRDefault="002616A7" w:rsidP="002616A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AquaSentinel_Pier_Bracket_Simulation-Bracket pole reaction-Stress-Stress2</w:t>
                  </w:r>
                </w:p>
              </w:tc>
            </w:tr>
          </w:tbl>
          <w:p w14:paraId="0B4400C4" w14:textId="77777777" w:rsidR="002616A7" w:rsidRDefault="002616A7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71"/>
              <w:gridCol w:w="3321"/>
              <w:gridCol w:w="2342"/>
              <w:gridCol w:w="2320"/>
            </w:tblGrid>
            <w:tr w:rsidR="002616A7" w14:paraId="29D716B7" w14:textId="77777777" w:rsidTr="0002469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374B570" w14:textId="3240A356" w:rsidR="002616A7" w:rsidRDefault="002616A7" w:rsidP="002616A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F6175CF" w14:textId="0C3321F9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8F16429" w14:textId="5BF09B41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7F9C4A30" w14:textId="43ED83A0" w:rsidR="002616A7" w:rsidRDefault="002616A7" w:rsidP="002616A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2616A7" w14:paraId="21C12ADF" w14:textId="77777777" w:rsidTr="0002469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B8F26F3" w14:textId="582BF907" w:rsidR="002616A7" w:rsidRPr="004D2956" w:rsidRDefault="002616A7" w:rsidP="002616A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Displacement2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DD60227" w14:textId="772ED5B4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ECFE215" w14:textId="77777777" w:rsidR="002616A7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 am</w:t>
                  </w:r>
                </w:p>
                <w:p w14:paraId="161D961F" w14:textId="5820F6B3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E4F1CDD" w14:textId="77777777" w:rsidR="002616A7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4.110e+04 am</w:t>
                  </w:r>
                </w:p>
                <w:p w14:paraId="0814D1CC" w14:textId="0C130675" w:rsidR="002616A7" w:rsidRPr="004D2956" w:rsidRDefault="002616A7" w:rsidP="002616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17749</w:t>
                  </w:r>
                </w:p>
              </w:tc>
            </w:tr>
            <w:tr w:rsidR="002616A7" w14:paraId="546623A5" w14:textId="77777777" w:rsidTr="0002469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A96637D" w14:textId="3319DFEE" w:rsidR="002616A7" w:rsidRDefault="002616A7" w:rsidP="002616A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02B086B4" wp14:editId="53689D7C">
                        <wp:extent cx="6858000" cy="3758565"/>
                        <wp:effectExtent l="0" t="0" r="0" b="0"/>
                        <wp:docPr id="1256790632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6790632" name=""/>
                                <pic:cNvPicPr/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758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67367E9" w14:textId="7CBAA878" w:rsidR="002616A7" w:rsidRPr="004D2956" w:rsidRDefault="002616A7" w:rsidP="002616A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AquaSentinel_Pier_Bracket_Simulation-Bracket pole reaction-Displacement-Displacement2</w:t>
                  </w:r>
                </w:p>
              </w:tc>
            </w:tr>
          </w:tbl>
          <w:p w14:paraId="224384DA" w14:textId="77777777" w:rsidR="002616A7" w:rsidRPr="000B04D4" w:rsidRDefault="002616A7" w:rsidP="000A7C6B"/>
          <w:bookmarkEnd w:id="22"/>
          <w:bookmarkEnd w:id="23"/>
          <w:bookmarkEnd w:id="24"/>
          <w:p w14:paraId="57D440B1" w14:textId="2A4BE2FC" w:rsidR="00EC2432" w:rsidRDefault="00EC2432" w:rsidP="000A7C6B"/>
        </w:tc>
      </w:tr>
    </w:tbl>
    <w:p w14:paraId="39135BEC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0B1701" w14:paraId="68DF676F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C67E595" w14:textId="251E0F5C" w:rsidR="000B1701" w:rsidRDefault="002616A7" w:rsidP="002616A7">
            <w:pPr>
              <w:pStyle w:val="Heading1"/>
            </w:pPr>
            <w:bookmarkStart w:id="26" w:name="_Toc242101301"/>
            <w:r>
              <w:t>Conclusion</w:t>
            </w:r>
            <w:bookmarkEnd w:id="26"/>
          </w:p>
        </w:tc>
      </w:tr>
    </w:tbl>
    <w:p w14:paraId="0C58FAF2" w14:textId="6C80B295" w:rsidR="00AC3438" w:rsidRPr="00AC3438" w:rsidRDefault="00AC3438" w:rsidP="00FE0924"/>
    <w:sectPr w:rsidR="00AC3438" w:rsidRPr="00AC3438" w:rsidSect="002616A7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782C4" w14:textId="77777777" w:rsidR="002616A7" w:rsidRDefault="002616A7" w:rsidP="00F25CD7">
      <w:pPr>
        <w:spacing w:after="0" w:line="240" w:lineRule="auto"/>
      </w:pPr>
      <w:r>
        <w:separator/>
      </w:r>
    </w:p>
  </w:endnote>
  <w:endnote w:type="continuationSeparator" w:id="0">
    <w:p w14:paraId="453C5BB2" w14:textId="77777777" w:rsidR="002616A7" w:rsidRDefault="002616A7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A54C" w14:textId="77777777" w:rsidR="00DC4D2F" w:rsidRDefault="00DC4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11"/>
      <w:gridCol w:w="3968"/>
      <w:gridCol w:w="4580"/>
      <w:gridCol w:w="557"/>
    </w:tblGrid>
    <w:tr w:rsidR="00DC4D2F" w14:paraId="6B1C66DA" w14:textId="77777777" w:rsidTr="003E1AE9">
      <w:tc>
        <w:tcPr>
          <w:tcW w:w="867" w:type="pct"/>
        </w:tcPr>
        <w:p w14:paraId="3089B1CE" w14:textId="77777777"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482992CE" wp14:editId="7DF1CD8A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2D77024E" w14:textId="77777777" w:rsidR="00DC4D2F" w:rsidRDefault="00DC4D2F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&lt;Label_AnalyzedwithSolidWorksS</w:t>
          </w:r>
          <w:r w:rsidRPr="00CB2711"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imulation</w:t>
          </w: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/&gt;</w:t>
          </w:r>
        </w:p>
      </w:tc>
      <w:tc>
        <w:tcPr>
          <w:tcW w:w="2079" w:type="pct"/>
          <w:vAlign w:val="bottom"/>
        </w:tcPr>
        <w:p w14:paraId="49A03557" w14:textId="77777777"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&lt;Label_Simulationof/&gt; &lt;Model_Name/&gt;</w:t>
          </w:r>
        </w:p>
      </w:tc>
      <w:tc>
        <w:tcPr>
          <w:tcW w:w="0" w:type="auto"/>
          <w:vAlign w:val="bottom"/>
        </w:tcPr>
        <w:p w14:paraId="222B1DA1" w14:textId="77777777" w:rsidR="00DC4D2F" w:rsidRDefault="00DC4D2F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2338C7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</w:tr>
  </w:tbl>
  <w:p w14:paraId="3BA2B055" w14:textId="77777777" w:rsidR="00DC4D2F" w:rsidRPr="00BF0BC4" w:rsidRDefault="00DC4D2F" w:rsidP="00BF0B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DC4D2F" w14:paraId="6168969D" w14:textId="77777777" w:rsidTr="00BF0BC4">
      <w:tc>
        <w:tcPr>
          <w:tcW w:w="1908" w:type="dxa"/>
        </w:tcPr>
        <w:p w14:paraId="02D3C14D" w14:textId="77777777" w:rsidR="00DC4D2F" w:rsidRDefault="00DC4D2F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40671CC5" wp14:editId="4EC7924C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10AB56EE" w14:textId="77777777" w:rsidR="00DC4D2F" w:rsidRDefault="00DC4D2F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&lt;Label_AnalyzedwithSolidWorksS</w:t>
          </w:r>
          <w:r w:rsidRPr="00CB2711"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imulation</w:t>
          </w: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/&gt;</w:t>
          </w:r>
          <w:r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1832A588" w14:textId="77777777"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&lt;Label_Simulationof/&gt; &lt;Model_Name/&gt;</w:t>
          </w:r>
        </w:p>
      </w:tc>
      <w:tc>
        <w:tcPr>
          <w:tcW w:w="360" w:type="dxa"/>
          <w:vAlign w:val="bottom"/>
        </w:tcPr>
        <w:p w14:paraId="6A051E4E" w14:textId="77777777" w:rsidR="00DC4D2F" w:rsidRDefault="00DC4D2F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2338C7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0466DDAE" w14:textId="77777777" w:rsidR="00DC4D2F" w:rsidRPr="00F25CD7" w:rsidRDefault="00DC4D2F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2B13D" w14:textId="77777777" w:rsidR="002616A7" w:rsidRDefault="002616A7" w:rsidP="00F25CD7">
      <w:pPr>
        <w:spacing w:after="0" w:line="240" w:lineRule="auto"/>
      </w:pPr>
      <w:r>
        <w:separator/>
      </w:r>
    </w:p>
  </w:footnote>
  <w:footnote w:type="continuationSeparator" w:id="0">
    <w:p w14:paraId="5B64C4FA" w14:textId="77777777" w:rsidR="002616A7" w:rsidRDefault="002616A7" w:rsidP="00F25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C477B" w14:textId="77777777" w:rsidR="00DC4D2F" w:rsidRDefault="00DC4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18"/>
      <w:gridCol w:w="4500"/>
      <w:gridCol w:w="4680"/>
    </w:tblGrid>
    <w:tr w:rsidR="00DC4D2F" w14:paraId="452F7705" w14:textId="77777777" w:rsidTr="00BF0BC4">
      <w:tc>
        <w:tcPr>
          <w:tcW w:w="1818" w:type="dxa"/>
          <w:tcBorders>
            <w:bottom w:val="nil"/>
          </w:tcBorders>
          <w:vAlign w:val="bottom"/>
        </w:tcPr>
        <w:p w14:paraId="279C8D0A" w14:textId="77777777" w:rsidR="00DC4D2F" w:rsidRDefault="00DC4D2F" w:rsidP="00E217C8">
          <w:pPr>
            <w:pStyle w:val="Header"/>
            <w:rPr>
              <w:rFonts w:ascii="Trebuchet MS" w:hAnsi="Trebuchet MS"/>
              <w:b/>
            </w:rPr>
          </w:pPr>
          <w:r>
            <w:rPr>
              <w:rFonts w:ascii="Trebuchet MS" w:hAnsi="Trebuchet MS"/>
              <w:b/>
              <w:noProof/>
            </w:rPr>
            <w:t>[Sm Com Logo]</w:t>
          </w:r>
        </w:p>
      </w:tc>
      <w:tc>
        <w:tcPr>
          <w:tcW w:w="4500" w:type="dxa"/>
          <w:tcBorders>
            <w:bottom w:val="nil"/>
          </w:tcBorders>
          <w:vAlign w:val="bottom"/>
        </w:tcPr>
        <w:p w14:paraId="3BDB77DF" w14:textId="77777777" w:rsidR="00DC4D2F" w:rsidRDefault="00DC4D2F" w:rsidP="00E217C8">
          <w:pPr>
            <w:pStyle w:val="Header"/>
            <w:rPr>
              <w:rFonts w:ascii="Trebuchet MS" w:hAnsi="Trebuchet MS"/>
            </w:rPr>
          </w:pPr>
          <w:r>
            <w:rPr>
              <w:rFonts w:ascii="Trebuchet MS" w:hAnsi="Trebuchet MS"/>
              <w:b/>
            </w:rPr>
            <w:t>[Company Name]</w:t>
          </w:r>
        </w:p>
        <w:p w14:paraId="6D928B89" w14:textId="77777777" w:rsidR="00DC4D2F" w:rsidRPr="00B86860" w:rsidRDefault="00DC4D2F" w:rsidP="00356521">
          <w:pPr>
            <w:pStyle w:val="Header"/>
            <w:rPr>
              <w:rFonts w:ascii="Trebuchet MS" w:hAnsi="Trebuchet MS"/>
            </w:rPr>
          </w:pPr>
          <w:r w:rsidRPr="00B86860">
            <w:rPr>
              <w:rFonts w:ascii="Trebuchet MS" w:hAnsi="Trebuchet MS"/>
            </w:rPr>
            <w:t>[Company Address Line 1]</w:t>
          </w:r>
        </w:p>
        <w:p w14:paraId="2A000BB2" w14:textId="77777777" w:rsidR="00DC4D2F" w:rsidRDefault="00DC4D2F" w:rsidP="00E217C8">
          <w:pPr>
            <w:pStyle w:val="Header"/>
            <w:rPr>
              <w:rFonts w:ascii="Trebuchet MS" w:hAnsi="Trebuchet MS"/>
            </w:rPr>
          </w:pPr>
          <w:r w:rsidRPr="00B86860">
            <w:rPr>
              <w:rFonts w:ascii="Trebuchet MS" w:hAnsi="Trebuchet MS"/>
            </w:rPr>
            <w:t>[Company Address Line 2]</w:t>
          </w:r>
        </w:p>
      </w:tc>
      <w:tc>
        <w:tcPr>
          <w:tcW w:w="4680" w:type="dxa"/>
          <w:tcBorders>
            <w:bottom w:val="nil"/>
          </w:tcBorders>
          <w:vAlign w:val="bottom"/>
        </w:tcPr>
        <w:p w14:paraId="5ECD6821" w14:textId="77777777" w:rsidR="00DC4D2F" w:rsidRDefault="00DC4D2F" w:rsidP="00E217C8">
          <w:pPr>
            <w:pStyle w:val="Header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[Designer’s Name]</w:t>
          </w:r>
        </w:p>
        <w:p w14:paraId="0920AA3C" w14:textId="77777777" w:rsidR="00DC4D2F" w:rsidRPr="003E4713" w:rsidRDefault="00DC4D2F" w:rsidP="00F25CD7">
          <w:pPr>
            <w:pStyle w:val="Header"/>
            <w:jc w:val="right"/>
            <w:rPr>
              <w:rFonts w:ascii="Trebuchet MS" w:hAnsi="Trebuchet MS"/>
            </w:rPr>
          </w:pPr>
          <w:r>
            <w:rPr>
              <w:rFonts w:ascii="Trebuchet MS" w:hAnsi="Trebuchet MS"/>
            </w:rPr>
            <w:t>[Date]</w:t>
          </w:r>
        </w:p>
      </w:tc>
    </w:tr>
  </w:tbl>
  <w:p w14:paraId="48F5CFA3" w14:textId="77777777" w:rsidR="00DC4D2F" w:rsidRDefault="00DC4D2F" w:rsidP="00F25CD7">
    <w:pPr>
      <w:pStyle w:val="Header"/>
      <w:pBdr>
        <w:bottom w:val="single" w:sz="36" w:space="1" w:color="BFBFBF" w:themeColor="background1" w:themeShade="BF"/>
      </w:pBdr>
    </w:pPr>
  </w:p>
  <w:p w14:paraId="192B6B5F" w14:textId="77777777" w:rsidR="00DC4D2F" w:rsidRDefault="00DC4D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48" w:space="0" w:color="A6A6A6" w:themeColor="background1" w:themeShade="A6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1007"/>
    </w:tblGrid>
    <w:tr w:rsidR="00DC4D2F" w14:paraId="788E4C3B" w14:textId="77777777" w:rsidTr="00BF0BC4">
      <w:trPr>
        <w:trHeight w:val="1530"/>
      </w:trPr>
      <w:tc>
        <w:tcPr>
          <w:tcW w:w="11007" w:type="dxa"/>
          <w:tcBorders>
            <w:bottom w:val="nil"/>
          </w:tcBorders>
        </w:tcPr>
        <w:tbl>
          <w:tblPr>
            <w:tblW w:w="0" w:type="auto"/>
            <w:tblBorders>
              <w:bottom w:val="single" w:sz="48" w:space="0" w:color="A6A6A6" w:themeColor="background1" w:themeShade="A6"/>
            </w:tblBorders>
            <w:tblLayout w:type="fixed"/>
            <w:tblLook w:val="04A0" w:firstRow="1" w:lastRow="0" w:firstColumn="1" w:lastColumn="0" w:noHBand="0" w:noVBand="1"/>
          </w:tblPr>
          <w:tblGrid>
            <w:gridCol w:w="3361"/>
            <w:gridCol w:w="7470"/>
          </w:tblGrid>
          <w:tr w:rsidR="00DC4D2F" w:rsidRPr="00B86860" w14:paraId="20EF54C5" w14:textId="77777777" w:rsidTr="00E76AFC">
            <w:trPr>
              <w:trHeight w:val="1530"/>
            </w:trPr>
            <w:tc>
              <w:tcPr>
                <w:tcW w:w="3361" w:type="dxa"/>
                <w:tcBorders>
                  <w:bottom w:val="nil"/>
                </w:tcBorders>
                <w:vAlign w:val="bottom"/>
              </w:tcPr>
              <w:p w14:paraId="7D501EED" w14:textId="77777777" w:rsidR="00DC4D2F" w:rsidRPr="00B86860" w:rsidRDefault="00DC4D2F" w:rsidP="0004566C">
                <w:pPr>
                  <w:pStyle w:val="Header"/>
                  <w:tabs>
                    <w:tab w:val="clear" w:pos="4680"/>
                    <w:tab w:val="clear" w:pos="9360"/>
                    <w:tab w:val="center" w:pos="3163"/>
                    <w:tab w:val="right" w:pos="10633"/>
                  </w:tabs>
                  <w:ind w:left="-108"/>
                  <w:rPr>
                    <w:rFonts w:ascii="Trebuchet MS" w:hAnsi="Trebuchet MS"/>
                    <w:b/>
                  </w:rPr>
                </w:pPr>
                <w:r>
                  <w:rPr>
                    <w:rFonts w:ascii="Trebuchet MS" w:hAnsi="Trebuchet MS"/>
                    <w:b/>
                    <w:noProof/>
                  </w:rPr>
                  <w:t>[Large Company Logo]</w:t>
                </w:r>
              </w:p>
            </w:tc>
            <w:tc>
              <w:tcPr>
                <w:tcW w:w="7470" w:type="dxa"/>
                <w:tcBorders>
                  <w:bottom w:val="nil"/>
                </w:tcBorders>
                <w:vAlign w:val="bottom"/>
              </w:tcPr>
              <w:p w14:paraId="05BF75FE" w14:textId="77777777" w:rsidR="00DC4D2F" w:rsidRPr="00B86860" w:rsidRDefault="00DC4D2F" w:rsidP="00E217C8">
                <w:pPr>
                  <w:pStyle w:val="Header"/>
                  <w:rPr>
                    <w:rFonts w:ascii="Trebuchet MS" w:hAnsi="Trebuchet MS"/>
                  </w:rPr>
                </w:pPr>
                <w:r w:rsidRPr="00B86860">
                  <w:rPr>
                    <w:rFonts w:ascii="Trebuchet MS" w:hAnsi="Trebuchet MS"/>
                    <w:b/>
                  </w:rPr>
                  <w:t>[Company Name]</w:t>
                </w:r>
              </w:p>
              <w:p w14:paraId="1D1E498C" w14:textId="77777777" w:rsidR="00DC4D2F" w:rsidRPr="00B86860" w:rsidRDefault="00DC4D2F" w:rsidP="00E217C8">
                <w:pPr>
                  <w:pStyle w:val="Header"/>
                  <w:rPr>
                    <w:rFonts w:ascii="Trebuchet MS" w:hAnsi="Trebuchet MS"/>
                  </w:rPr>
                </w:pPr>
                <w:r w:rsidRPr="00B86860">
                  <w:rPr>
                    <w:rFonts w:ascii="Trebuchet MS" w:hAnsi="Trebuchet MS"/>
                  </w:rPr>
                  <w:t>[Company Address Line 1]</w:t>
                </w:r>
              </w:p>
              <w:p w14:paraId="2DF84325" w14:textId="77777777" w:rsidR="00DC4D2F" w:rsidRPr="00B86860" w:rsidRDefault="00DC4D2F" w:rsidP="00E217C8">
                <w:pPr>
                  <w:pStyle w:val="Header"/>
                  <w:rPr>
                    <w:rFonts w:ascii="Trebuchet MS" w:hAnsi="Trebuchet MS"/>
                  </w:rPr>
                </w:pPr>
                <w:r w:rsidRPr="00B86860">
                  <w:rPr>
                    <w:rFonts w:ascii="Trebuchet MS" w:hAnsi="Trebuchet MS"/>
                  </w:rPr>
                  <w:t>[Company Address Line 2]</w:t>
                </w:r>
              </w:p>
              <w:p w14:paraId="2834C0A1" w14:textId="77777777" w:rsidR="00DC4D2F" w:rsidRPr="00B86860" w:rsidRDefault="00DC4D2F" w:rsidP="00E217C8">
                <w:pPr>
                  <w:pStyle w:val="Header"/>
                  <w:rPr>
                    <w:rFonts w:ascii="Trebuchet MS" w:hAnsi="Trebuchet MS"/>
                  </w:rPr>
                </w:pPr>
                <w:r w:rsidRPr="00B86860">
                  <w:rPr>
                    <w:rFonts w:ascii="Trebuchet MS" w:hAnsi="Trebuchet MS"/>
                  </w:rPr>
                  <w:t>[Company Phone]</w:t>
                </w:r>
              </w:p>
              <w:p w14:paraId="0ACEA055" w14:textId="77777777" w:rsidR="00DC4D2F" w:rsidRPr="00B86860" w:rsidRDefault="00DC4D2F" w:rsidP="00E217C8">
                <w:pPr>
                  <w:pStyle w:val="Header"/>
                  <w:rPr>
                    <w:rFonts w:ascii="Trebuchet MS" w:hAnsi="Trebuchet MS"/>
                  </w:rPr>
                </w:pPr>
                <w:r w:rsidRPr="00B86860">
                  <w:rPr>
                    <w:rFonts w:ascii="Trebuchet MS" w:hAnsi="Trebuchet MS"/>
                  </w:rPr>
                  <w:t>[Company Fax]</w:t>
                </w:r>
              </w:p>
              <w:p w14:paraId="33E98711" w14:textId="77777777" w:rsidR="00DC4D2F" w:rsidRPr="00B86860" w:rsidRDefault="00DC4D2F" w:rsidP="00E217C8">
                <w:pPr>
                  <w:pStyle w:val="Header"/>
                </w:pPr>
                <w:r w:rsidRPr="00B86860">
                  <w:rPr>
                    <w:rFonts w:ascii="Trebuchet MS" w:hAnsi="Trebuchet MS"/>
                  </w:rPr>
                  <w:t>[Company Email]</w:t>
                </w:r>
              </w:p>
            </w:tc>
          </w:tr>
        </w:tbl>
        <w:p w14:paraId="1893C8E2" w14:textId="77777777" w:rsidR="00DC4D2F" w:rsidRDefault="00DC4D2F"/>
      </w:tc>
    </w:tr>
  </w:tbl>
  <w:p w14:paraId="060F743D" w14:textId="77777777" w:rsidR="00DC4D2F" w:rsidRDefault="00DC4D2F" w:rsidP="00F25CD7">
    <w:pPr>
      <w:pStyle w:val="Header"/>
      <w:pBdr>
        <w:bottom w:val="single" w:sz="36" w:space="1" w:color="BFBFBF" w:themeColor="background1" w:themeShade="BF"/>
      </w:pBdr>
    </w:pPr>
  </w:p>
  <w:p w14:paraId="19EB04EE" w14:textId="77777777" w:rsidR="00DC4D2F" w:rsidRDefault="00DC4D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616A7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6A7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7C50"/>
    <w:rsid w:val="009E7F81"/>
    <w:rsid w:val="009F13F1"/>
    <w:rsid w:val="009F39F8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1FDA"/>
    <w:rsid w:val="00BC3517"/>
    <w:rsid w:val="00BC557E"/>
    <w:rsid w:val="00BD0F6C"/>
    <w:rsid w:val="00BD2958"/>
    <w:rsid w:val="00BD3852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7CB3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15C8C"/>
  <w15:docId w15:val="{172AD244-B7DB-460A-927E-F2457DBF5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48785-F77C-4300-A926-F08FDFDF1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2</TotalTime>
  <Pages>14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dell</dc:creator>
  <cp:lastModifiedBy>soham kadu</cp:lastModifiedBy>
  <cp:revision>1</cp:revision>
  <dcterms:created xsi:type="dcterms:W3CDTF">2026-10-05T08:25:00Z</dcterms:created>
  <dcterms:modified xsi:type="dcterms:W3CDTF">2026-10-05T08:31:00Z</dcterms:modified>
</cp:coreProperties>
</file>