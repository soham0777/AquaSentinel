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78D0C7C" w14:textId="77777777" w:rsidTr="00A43A5B">
        <w:trPr>
          <w:cantSplit/>
          <w:trHeight w:val="4488"/>
        </w:trPr>
        <w:tc>
          <w:tcPr>
            <w:tcW w:w="6285" w:type="dxa"/>
          </w:tcPr>
          <w:p w14:paraId="2B0FA262" w14:textId="68A178F4" w:rsidR="00F448BC" w:rsidRDefault="00FC7942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AA1849" wp14:editId="7BE68428">
                  <wp:extent cx="3853815" cy="2112010"/>
                  <wp:effectExtent l="0" t="0" r="0" b="2540"/>
                  <wp:docPr id="1347093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93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D959DEA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1D55D99" w14:textId="7A0E0A2F" w:rsidR="00B77317" w:rsidRPr="00CD1539" w:rsidRDefault="00FC7942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AquaSentinel_Guide_Pole_Simulation</w:t>
                  </w:r>
                </w:p>
                <w:p w14:paraId="417481CF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DA4CA20" w14:textId="2D6674C5" w:rsidR="00B77317" w:rsidRPr="00CD1539" w:rsidRDefault="00FC7942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05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5EB04FE" w14:textId="29F79398" w:rsidR="00B77317" w:rsidRPr="00CD1539" w:rsidRDefault="00FC7942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Pole flood and debris</w:t>
                  </w:r>
                </w:p>
                <w:p w14:paraId="442B562C" w14:textId="06653F6F" w:rsidR="00B77317" w:rsidRPr="006A441F" w:rsidRDefault="00FC7942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0620A26A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FD8023B" w14:textId="1847418F" w:rsidR="00B77317" w:rsidRDefault="00FC7942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51CB191" w14:textId="5F8618D7" w:rsidR="00FC7942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100596" w:history="1">
                        <w:r w:rsidR="00FC7942" w:rsidRPr="0030454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FC7942">
                          <w:rPr>
                            <w:noProof/>
                            <w:webHidden/>
                          </w:rPr>
                          <w:tab/>
                        </w:r>
                        <w:r w:rsidR="00FC7942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FC7942">
                          <w:rPr>
                            <w:noProof/>
                            <w:webHidden/>
                          </w:rPr>
                          <w:instrText xml:space="preserve"> PAGEREF _Toc242100596 \h </w:instrText>
                        </w:r>
                        <w:r w:rsidR="00FC7942">
                          <w:rPr>
                            <w:noProof/>
                            <w:webHidden/>
                          </w:rPr>
                        </w:r>
                        <w:r w:rsidR="00FC7942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C7942">
                          <w:rPr>
                            <w:noProof/>
                            <w:webHidden/>
                          </w:rPr>
                          <w:t>1</w:t>
                        </w:r>
                        <w:r w:rsidR="00FC7942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D4F525" w14:textId="1387358C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597" w:history="1">
                        <w:r w:rsidRPr="00304549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_Toc242100597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CCD74BE" w14:textId="274B753D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598" w:history="1">
                        <w:r w:rsidRPr="00304549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_Toc242100598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0470DE" w14:textId="0AEBD366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599" w:history="1">
                        <w:r w:rsidRPr="00304549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_Toc242100599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6AD84F" w14:textId="3724C442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0" w:history="1">
                        <w:r w:rsidRPr="00304549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7F8F224" w14:textId="7FF1C661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1" w:history="1">
                        <w:r w:rsidRPr="0030454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6E25B4" w14:textId="3599FCB4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2" w:history="1">
                        <w:r w:rsidRPr="00304549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0A90D9C" w14:textId="2745D4F9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3" w:history="1">
                        <w:r w:rsidRPr="00304549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7BDB62" w14:textId="7D88EF6B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4" w:history="1">
                        <w:r w:rsidRPr="00304549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A9C23E7" w14:textId="3A9B7CAC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5" w:history="1">
                        <w:r w:rsidRPr="0030454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1A44F1" w14:textId="0514AE41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6" w:history="1">
                        <w:r w:rsidRPr="00304549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D373DF" w14:textId="58938757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7" w:history="1">
                        <w:r w:rsidRPr="00304549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10ECD5" w14:textId="7BC590ED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8" w:history="1">
                        <w:r w:rsidRPr="00304549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C5A8869" w14:textId="281D66F7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09" w:history="1">
                        <w:r w:rsidRPr="0030454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30069A" w14:textId="2BC267A4" w:rsidR="00FC7942" w:rsidRDefault="00FC7942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0610" w:history="1">
                        <w:r w:rsidRPr="00304549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_Toc242100610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DA84AD" w14:textId="757A0F58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D036D83" w14:textId="77777777" w:rsidR="00F448BC" w:rsidRDefault="00F448BC" w:rsidP="00A5373F"/>
        </w:tc>
      </w:tr>
      <w:tr w:rsidR="00F448BC" w14:paraId="53E3F142" w14:textId="77777777" w:rsidTr="00BE081A">
        <w:trPr>
          <w:cantSplit/>
          <w:trHeight w:val="3924"/>
        </w:trPr>
        <w:tc>
          <w:tcPr>
            <w:tcW w:w="6285" w:type="dxa"/>
          </w:tcPr>
          <w:p w14:paraId="7924DF57" w14:textId="30E53272" w:rsidR="00C27B5D" w:rsidRDefault="00FC7942" w:rsidP="00C27B5D">
            <w:pPr>
              <w:pStyle w:val="Heading1"/>
            </w:pPr>
            <w:bookmarkStart w:id="0" w:name="_Toc242100596"/>
            <w:r>
              <w:t>Description</w:t>
            </w:r>
            <w:bookmarkEnd w:id="0"/>
          </w:p>
          <w:p w14:paraId="1698F4D5" w14:textId="4A329F1F" w:rsidR="00F448BC" w:rsidRPr="00E65D6E" w:rsidRDefault="00FC7942" w:rsidP="00FF408C">
            <w:r>
              <w:t>No Data</w:t>
            </w:r>
          </w:p>
        </w:tc>
        <w:tc>
          <w:tcPr>
            <w:tcW w:w="4713" w:type="dxa"/>
            <w:vMerge/>
          </w:tcPr>
          <w:p w14:paraId="04F55C56" w14:textId="77777777" w:rsidR="00F448BC" w:rsidRPr="00A33AA4" w:rsidRDefault="00F448BC" w:rsidP="00840CC7">
            <w:pPr>
              <w:pStyle w:val="TOC3"/>
            </w:pPr>
          </w:p>
        </w:tc>
      </w:tr>
    </w:tbl>
    <w:p w14:paraId="6AAB5CA5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B9D6E29" w14:textId="77777777" w:rsidTr="00DD03CF">
        <w:tc>
          <w:tcPr>
            <w:tcW w:w="11016" w:type="dxa"/>
          </w:tcPr>
          <w:p w14:paraId="4B0E26D1" w14:textId="4998E5F0" w:rsidR="00343025" w:rsidRDefault="00FC7942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100597"/>
            <w:r>
              <w:lastRenderedPageBreak/>
              <w:t>Assumptions</w:t>
            </w:r>
            <w:bookmarkEnd w:id="4"/>
          </w:p>
          <w:p w14:paraId="3B36AD26" w14:textId="687A4984" w:rsidR="00A96F2C" w:rsidRDefault="00A96F2C" w:rsidP="00A96F2C"/>
        </w:tc>
      </w:tr>
    </w:tbl>
    <w:p w14:paraId="2197EF31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75BF6D9A" w14:textId="77777777" w:rsidTr="00ED5A01">
        <w:tc>
          <w:tcPr>
            <w:tcW w:w="11016" w:type="dxa"/>
          </w:tcPr>
          <w:p w14:paraId="5CBFEB8A" w14:textId="157AC3EC" w:rsidR="00FF408C" w:rsidRDefault="00FC7942" w:rsidP="00FF408C">
            <w:pPr>
              <w:pStyle w:val="Heading1"/>
            </w:pPr>
            <w:bookmarkStart w:id="5" w:name="_Toc242100598"/>
            <w:r>
              <w:t>Model Information</w:t>
            </w:r>
            <w:bookmarkEnd w:id="5"/>
          </w:p>
          <w:p w14:paraId="49BBE493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47654885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BDC7EE0" w14:textId="77777777" w:rsidTr="00077EA0">
                    <w:tc>
                      <w:tcPr>
                        <w:tcW w:w="8640" w:type="dxa"/>
                      </w:tcPr>
                      <w:p w14:paraId="483CB444" w14:textId="19E8AE3A" w:rsidR="00077EA0" w:rsidRDefault="00FC7942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E70A1D1" wp14:editId="72E269C9">
                              <wp:extent cx="5349240" cy="2931795"/>
                              <wp:effectExtent l="0" t="0" r="3810" b="1905"/>
                              <wp:docPr id="43639275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639275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9317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4FC3FFA" w14:textId="5D6A729F" w:rsidR="00C16188" w:rsidRDefault="00FC7942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</w:t>
                  </w:r>
                </w:p>
                <w:p w14:paraId="4C2F232D" w14:textId="023896B3" w:rsidR="00C16188" w:rsidRDefault="00FC7942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E2B594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9BE19F" w14:textId="460A2058" w:rsidR="00C16188" w:rsidRPr="0044448A" w:rsidRDefault="00FC7942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83C5E3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0D657E" w14:textId="28CC58E6" w:rsidR="00C16188" w:rsidRDefault="00FC7942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FB650B" w14:textId="0BF5794F" w:rsidR="00C16188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36041C5" w14:textId="7F8A307C" w:rsidR="00C16188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C7F631" w14:textId="2060859F" w:rsidR="00C16188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4D27005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F62D9B" w14:textId="507B90A1" w:rsidR="00C16188" w:rsidRDefault="00FC7942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354068CE" w14:textId="6F42D6C5" w:rsidR="004B3022" w:rsidRPr="0044448A" w:rsidRDefault="00FC7942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23629C4" wp14:editId="48A4F8B8">
                        <wp:extent cx="1562735" cy="856615"/>
                        <wp:effectExtent l="0" t="0" r="0" b="635"/>
                        <wp:docPr id="104082816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082816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56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0163FB" w14:textId="4DCA77C4" w:rsidR="00C16188" w:rsidRPr="0044448A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E8739B" w14:textId="77777777" w:rsidR="00FC7942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Mass:16.558 kg</w:t>
                  </w:r>
                </w:p>
                <w:p w14:paraId="09CE2420" w14:textId="77777777" w:rsidR="00FC7942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Volume:0.00206278 m^3</w:t>
                  </w:r>
                </w:p>
                <w:p w14:paraId="4915D9B8" w14:textId="77777777" w:rsidR="00FC7942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Density:8,027 kg/m^3</w:t>
                  </w:r>
                </w:p>
                <w:p w14:paraId="65291200" w14:textId="77777777" w:rsidR="00FC7942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Weight:162.268 N</w:t>
                  </w:r>
                </w:p>
                <w:p w14:paraId="6765500D" w14:textId="664E4E9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160B0A" w14:textId="77777777" w:rsidR="00FC7942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C:\Users\dell\.gemini\antigravity\scratch\AquaSentinel_AAKRUTI\FDC_Submission\3_Simulation\AquaSentinel_Guide_Pole_Simulation.SLDPRT</w:t>
                  </w:r>
                </w:p>
                <w:p w14:paraId="34BCE196" w14:textId="44B23BED" w:rsidR="00C16188" w:rsidRPr="0044448A" w:rsidRDefault="00FC794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5 13:46:07 2026</w:t>
                  </w:r>
                </w:p>
              </w:tc>
            </w:tr>
          </w:tbl>
          <w:p w14:paraId="33739F9F" w14:textId="31EF20B6" w:rsidR="00FF408C" w:rsidRDefault="00FF408C" w:rsidP="00A96F2C"/>
        </w:tc>
      </w:tr>
    </w:tbl>
    <w:p w14:paraId="4BDC9ACA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14:paraId="57942218" w14:textId="77777777" w:rsidTr="005E294F">
        <w:tc>
          <w:tcPr>
            <w:tcW w:w="11016" w:type="dxa"/>
          </w:tcPr>
          <w:p w14:paraId="692B1C4F" w14:textId="0A7D25AD" w:rsidR="00B35001" w:rsidRPr="00B35001" w:rsidRDefault="00FC7942" w:rsidP="00B35001">
            <w:pPr>
              <w:pStyle w:val="Heading1"/>
            </w:pPr>
            <w:bookmarkStart w:id="6" w:name="_Toc24210059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1516"/>
              <w:gridCol w:w="9238"/>
            </w:tblGrid>
            <w:tr w:rsidR="00B35001" w14:paraId="4F9277B9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E9F63D" w14:textId="6D0A6AA0" w:rsidR="00B35001" w:rsidRDefault="00FC7942" w:rsidP="005E294F">
                  <w:r>
                    <w:t>Study name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985F72" w14:textId="5891EE92" w:rsidR="00B35001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Pole flood and debris</w:t>
                  </w:r>
                </w:p>
              </w:tc>
            </w:tr>
            <w:tr w:rsidR="00FC7942" w14:paraId="6248FFE9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29EFCA" w14:textId="258E7F2A" w:rsidR="00FC7942" w:rsidRDefault="00FC7942" w:rsidP="005E294F">
                  <w:r>
                    <w:t>Analysis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E0F5F8" w14:textId="66B128DA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FC7942" w14:paraId="0BD92289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43878A" w14:textId="240E9180" w:rsidR="00FC7942" w:rsidRDefault="00FC7942" w:rsidP="005E294F">
                  <w:r>
                    <w:t>Mesh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B3693C" w14:textId="5DF0AA06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FC7942" w14:paraId="1ABD1775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3E6FD5" w14:textId="6339B6D3" w:rsidR="00FC7942" w:rsidRDefault="00FC7942" w:rsidP="005E294F">
                  <w:r>
                    <w:t xml:space="preserve">Thermal Effect: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5512C0" w14:textId="382795E5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FC7942" w14:paraId="70F8B866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FD1A71" w14:textId="10C71951" w:rsidR="00FC7942" w:rsidRDefault="00FC7942" w:rsidP="005E294F">
                  <w:r>
                    <w:t>Thermal option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EC229E" w14:textId="4123006F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FC7942" w14:paraId="39AA041E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3B26BF" w14:textId="4A6CBC54" w:rsidR="00FC7942" w:rsidRDefault="00FC7942" w:rsidP="005E294F">
                  <w:r>
                    <w:t>Zero strain temperature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4A3A44" w14:textId="4881BCA7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FC7942" w14:paraId="063D34E1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0F4231" w14:textId="75225DBF" w:rsidR="00FC7942" w:rsidRDefault="00FC7942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6B0F77" w14:textId="42736990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3DD61295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795130" w14:textId="5893B100" w:rsidR="00FC7942" w:rsidRDefault="00FC7942" w:rsidP="005E294F">
                  <w:r>
                    <w:t>Solver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2C62C6" w14:textId="34FA22CB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FC7942" w14:paraId="434E1AFE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840AED" w14:textId="266E4B1B" w:rsidR="00FC7942" w:rsidRDefault="00FC7942" w:rsidP="005E294F">
                  <w:r>
                    <w:t xml:space="preserve">Inplane Effect: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A3F72C" w14:textId="70441390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5FFB3E4F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03F46D" w14:textId="4492582E" w:rsidR="00FC7942" w:rsidRDefault="00FC7942" w:rsidP="005E294F">
                  <w:r>
                    <w:t xml:space="preserve">Soft Spring: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C4E7BF" w14:textId="3D4DC3BD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45C7EAF7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E181E" w14:textId="218DD768" w:rsidR="00FC7942" w:rsidRDefault="00FC7942" w:rsidP="005E294F">
                  <w:r>
                    <w:t xml:space="preserve">Inertial Relief: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F003A0" w14:textId="598D63CE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4F58ACAB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DFDFAC" w14:textId="17E4F1C4" w:rsidR="00FC7942" w:rsidRDefault="00FC7942" w:rsidP="005E294F">
                  <w:r>
                    <w:t>Incompatible bonding options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94AA5E" w14:textId="451BB748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FC7942" w14:paraId="6D4AE49E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C7F9DF" w14:textId="6D3170F7" w:rsidR="00FC7942" w:rsidRDefault="00FC7942" w:rsidP="005E294F">
                  <w:r>
                    <w:t>Large displacement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C9AEFC" w14:textId="1CC79F68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2F004846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3C099A" w14:textId="38E1632C" w:rsidR="00FC7942" w:rsidRDefault="00FC7942" w:rsidP="005E294F">
                  <w:r>
                    <w:t>Compute free body forces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492AEB" w14:textId="39A65C3C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FC7942" w14:paraId="40B40C10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267DA9" w14:textId="563F9AE7" w:rsidR="00FC7942" w:rsidRDefault="00FC7942" w:rsidP="005E294F">
                  <w:r>
                    <w:t>Friction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AF71F9" w14:textId="612668A2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69746A02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FA2959" w14:textId="3213B9E0" w:rsidR="00FC7942" w:rsidRDefault="00FC7942" w:rsidP="005E294F">
                  <w:r>
                    <w:t xml:space="preserve">Use Adaptive Method: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11158C" w14:textId="39CE9679" w:rsidR="00FC7942" w:rsidRDefault="00FC794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37C2B216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F59A50" w14:textId="4336C98A" w:rsidR="00FC7942" w:rsidRDefault="00FC7942" w:rsidP="005E294F">
                  <w:r>
                    <w:t>Result folder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2DDEA1" w14:textId="27DE7AEA" w:rsidR="00FC7942" w:rsidRDefault="00FC794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(C:\Users\dell\.gemini\antigravity\scratch\AquaSentinel_AAKRUTI\FDC_Submission\3_Simulation)</w:t>
                  </w:r>
                </w:p>
              </w:tc>
            </w:tr>
          </w:tbl>
          <w:p w14:paraId="627903D0" w14:textId="0073AA3D" w:rsidR="005E294F" w:rsidRDefault="005E294F" w:rsidP="00A96F2C"/>
        </w:tc>
      </w:tr>
      <w:bookmarkEnd w:id="1"/>
      <w:bookmarkEnd w:id="2"/>
      <w:bookmarkEnd w:id="3"/>
    </w:tbl>
    <w:p w14:paraId="68ECE342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14:paraId="3DFE57B6" w14:textId="77777777" w:rsidTr="00E80CD9">
        <w:tc>
          <w:tcPr>
            <w:tcW w:w="11016" w:type="dxa"/>
          </w:tcPr>
          <w:p w14:paraId="62D7546F" w14:textId="4550D3E3" w:rsidR="00F33129" w:rsidRPr="00B35001" w:rsidRDefault="00FC7942" w:rsidP="000A7C6B">
            <w:pPr>
              <w:pStyle w:val="Heading1"/>
            </w:pPr>
            <w:bookmarkStart w:id="7" w:name="_Toc242100600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5"/>
              <w:gridCol w:w="5379"/>
            </w:tblGrid>
            <w:tr w:rsidR="00F33129" w14:paraId="29B3C154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CF1105" w14:textId="76F93FDD" w:rsidR="00F33129" w:rsidRDefault="00FC7942" w:rsidP="000A7C6B">
                  <w:r>
                    <w:t>Unit system: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CCDFD6" w14:textId="420E2435" w:rsidR="00F33129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FC7942" w14:paraId="520E8777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95D3ED" w14:textId="126FB248" w:rsidR="00FC7942" w:rsidRDefault="00FC7942" w:rsidP="000A7C6B">
                  <w:r>
                    <w:t>Length/Displacement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EFFECB" w14:textId="621723A9" w:rsidR="00FC7942" w:rsidRDefault="00FC794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FC7942" w14:paraId="42D6C417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50F704" w14:textId="442D7E9F" w:rsidR="00FC7942" w:rsidRDefault="00FC7942" w:rsidP="000A7C6B">
                  <w:r>
                    <w:t>Temperature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214167" w14:textId="205F728E" w:rsidR="00FC7942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FC7942" w14:paraId="25B929A1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1C6AC5" w14:textId="4B7EC3E7" w:rsidR="00FC7942" w:rsidRDefault="00FC7942" w:rsidP="000A7C6B">
                  <w:r>
                    <w:t>Angular velocity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38DE68" w14:textId="592E5A85" w:rsidR="00FC7942" w:rsidRDefault="00FC794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FC7942" w14:paraId="1FA45EEB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4F8539" w14:textId="7FDA3170" w:rsidR="00FC7942" w:rsidRDefault="00FC7942" w:rsidP="000A7C6B">
                  <w:r>
                    <w:t>Pressure/Stress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B6BE04" w14:textId="70A78E3F" w:rsidR="00FC7942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376BCF59" w14:textId="4F5A9E22" w:rsidR="00F33129" w:rsidRDefault="00F33129" w:rsidP="000A7C6B"/>
        </w:tc>
      </w:tr>
    </w:tbl>
    <w:p w14:paraId="6177AB7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5F36F0F" w14:textId="77777777" w:rsidTr="005273D5">
        <w:trPr>
          <w:trHeight w:val="4158"/>
        </w:trPr>
        <w:tc>
          <w:tcPr>
            <w:tcW w:w="11136" w:type="dxa"/>
          </w:tcPr>
          <w:p w14:paraId="46F91572" w14:textId="30BBA833" w:rsidR="00E80CD9" w:rsidRPr="00AC3438" w:rsidRDefault="00FC7942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42100601"/>
            <w:r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4355DC30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B898DE" w14:textId="202CF204" w:rsidR="00E80CD9" w:rsidRPr="003E6C57" w:rsidRDefault="00FC7942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CD706A" w14:textId="6A96FF3B" w:rsidR="00E80CD9" w:rsidRPr="003E6C57" w:rsidRDefault="00FC794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5E5E56" w14:textId="19CA282B" w:rsidR="00E80CD9" w:rsidRPr="003E6C57" w:rsidRDefault="00FC794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EED244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4FECFA33" w14:textId="4EC2945A" w:rsidR="00E80CD9" w:rsidRPr="00577134" w:rsidRDefault="00FC7942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9C226C0" wp14:editId="0EB4C98E">
                        <wp:extent cx="1904365" cy="1043940"/>
                        <wp:effectExtent l="0" t="0" r="635" b="3810"/>
                        <wp:docPr id="1323809591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3809591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43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B22BFE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474B6C" w14:textId="38BA48CD" w:rsidR="00E80CD9" w:rsidRPr="00BE6656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25405B" w14:textId="3B485DA2" w:rsidR="00E80CD9" w:rsidRPr="00BE6656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Type 316L stainless steel</w:t>
                        </w:r>
                      </w:p>
                    </w:tc>
                  </w:tr>
                  <w:tr w:rsidR="00FC7942" w:rsidRPr="00577134" w14:paraId="2AF73DC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2DCADE" w14:textId="6A095C1F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CC76D2" w14:textId="041FFBE3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FC7942" w:rsidRPr="00577134" w14:paraId="5EB63F1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AD5087" w14:textId="10A04063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F72795" w14:textId="6ED2E250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FC7942" w:rsidRPr="00577134" w14:paraId="497A93B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CC35DE" w14:textId="7E813A14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3B5D63" w14:textId="3E9DFB5D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1.7e+08 N/m^2</w:t>
                        </w:r>
                      </w:p>
                    </w:tc>
                  </w:tr>
                  <w:tr w:rsidR="00FC7942" w:rsidRPr="00577134" w14:paraId="543F361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E0E721" w14:textId="180AB692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0FABD0" w14:textId="6E0ACAF0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4.85e+08 N/m^2</w:t>
                        </w:r>
                      </w:p>
                    </w:tc>
                  </w:tr>
                  <w:tr w:rsidR="00FC7942" w:rsidRPr="00577134" w14:paraId="244D5CB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D3FA47" w14:textId="46EA697D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356AC2" w14:textId="29DDC32B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FC7942" w:rsidRPr="00577134" w14:paraId="73717C4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3D26FA" w14:textId="63B94A9E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0D39DD" w14:textId="567075D3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0.265  </w:t>
                        </w:r>
                      </w:p>
                    </w:tc>
                  </w:tr>
                  <w:tr w:rsidR="00FC7942" w:rsidRPr="00577134" w14:paraId="784816C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F293DC" w14:textId="009DF928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1F1A7D" w14:textId="476C1D91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8,027 kg/m^3</w:t>
                        </w:r>
                      </w:p>
                    </w:tc>
                  </w:tr>
                  <w:tr w:rsidR="00FC7942" w:rsidRPr="00577134" w14:paraId="44C48AA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91E14D" w14:textId="43089B70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7D3E1C" w14:textId="3C3FDEF2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8.2e+10 N/m^2</w:t>
                        </w:r>
                      </w:p>
                    </w:tc>
                  </w:tr>
                  <w:tr w:rsidR="00FC7942" w:rsidRPr="00577134" w14:paraId="55E54C1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75B907" w14:textId="58A47853" w:rsidR="00FC7942" w:rsidRDefault="00FC794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480B46" w14:textId="38A8F8EC" w:rsidR="00FC7942" w:rsidRDefault="00FC794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1.65e-05 /Kelvin</w:t>
                        </w:r>
                      </w:p>
                    </w:tc>
                  </w:tr>
                </w:tbl>
                <w:p w14:paraId="6F28900D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22B3717" w14:textId="63F315D8" w:rsidR="00E80CD9" w:rsidRPr="00577134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Line1)(AquaSentinel_Guide_Pole_Simulation)</w:t>
                  </w:r>
                </w:p>
              </w:tc>
            </w:tr>
            <w:tr w:rsidR="00E80CD9" w:rsidRPr="000841BF" w14:paraId="16C7B203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E705708" w14:textId="7A8BAE98" w:rsidR="00E80CD9" w:rsidRPr="000841BF" w:rsidRDefault="00FC7942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4EE5303" w14:textId="04943382" w:rsidR="00E80CD9" w:rsidRDefault="00E80CD9" w:rsidP="000A7C6B"/>
        </w:tc>
      </w:tr>
      <w:bookmarkEnd w:id="8"/>
      <w:bookmarkEnd w:id="9"/>
      <w:bookmarkEnd w:id="10"/>
    </w:tbl>
    <w:p w14:paraId="76F86B89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C5633E0" w14:textId="77777777" w:rsidTr="00452CBC">
        <w:tc>
          <w:tcPr>
            <w:tcW w:w="11016" w:type="dxa"/>
          </w:tcPr>
          <w:p w14:paraId="334265D9" w14:textId="4D087C8B" w:rsidR="005273D5" w:rsidRPr="00AF1A58" w:rsidRDefault="00FC7942" w:rsidP="000A7C6B">
            <w:pPr>
              <w:pStyle w:val="Heading1"/>
              <w:rPr>
                <w:b w:val="0"/>
                <w:bCs w:val="0"/>
              </w:rPr>
            </w:pPr>
            <w:bookmarkStart w:id="12" w:name="_Toc242100602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FC7942" w14:paraId="0DB439EE" w14:textId="77777777" w:rsidTr="00852C2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54A1212" w14:textId="12421FB3" w:rsidR="00FC7942" w:rsidRPr="004E282D" w:rsidRDefault="00FC7942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5A40704" w14:textId="1F4F7E7A" w:rsidR="00FC7942" w:rsidRPr="004E282D" w:rsidRDefault="00FC794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12BF074" w14:textId="56EA9799" w:rsidR="00FC7942" w:rsidRPr="004E282D" w:rsidRDefault="00FC794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FC7942" w14:paraId="393A24F4" w14:textId="77777777" w:rsidTr="00B94D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61F243F" w14:textId="6165A2FB" w:rsidR="00FC7942" w:rsidRPr="00AD5FBA" w:rsidRDefault="00FC7942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03BE607E" w14:textId="1D4BCC59" w:rsidR="00FC7942" w:rsidRPr="006208CB" w:rsidRDefault="00FC794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FEB45F3" wp14:editId="5D6BE172">
                        <wp:extent cx="1772285" cy="971550"/>
                        <wp:effectExtent l="0" t="0" r="0" b="0"/>
                        <wp:docPr id="373068112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3068112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71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FC7942" w14:paraId="1E05737F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DFA84B" w14:textId="0077B28C" w:rsidR="00FC7942" w:rsidRPr="00BE6656" w:rsidRDefault="00FC7942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F4826CD" w14:textId="0B095D0F" w:rsidR="00FC7942" w:rsidRPr="00154A1A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FC7942" w14:paraId="5F7BAF00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C21E35" w14:textId="26F58AD0" w:rsidR="00FC7942" w:rsidRDefault="00FC794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0D90DF" w14:textId="34DB120C" w:rsidR="00FC7942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8AABDA5" w14:textId="77777777" w:rsidR="00FC7942" w:rsidRPr="004C6DEB" w:rsidRDefault="00FC7942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15F2186A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06A87F75" w14:textId="4672A4E8" w:rsidR="003F154A" w:rsidRPr="003F154A" w:rsidRDefault="00FC7942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33001444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92E64AE" w14:textId="5B6A269F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D90B07" w14:textId="6BA6A548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888DEA3" w14:textId="21809FE6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5D1FDEA" w14:textId="61346C18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406C6A9" w14:textId="7AAD3877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7C9E627A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5164A7F" w14:textId="018D7803" w:rsidR="003F154A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34C326" w14:textId="3BF21C84" w:rsidR="003F154A" w:rsidRPr="00EF37BF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-871.283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2F80E9" w14:textId="39092D42" w:rsidR="003F154A" w:rsidRPr="00EF37BF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0.0621969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71715F" w14:textId="2772C47E" w:rsidR="003F154A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-0.0211442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A16ED68" w14:textId="7D737319" w:rsidR="003F154A" w:rsidRPr="00EF37BF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871.283</w:t>
                        </w:r>
                      </w:p>
                    </w:tc>
                  </w:tr>
                  <w:tr w:rsidR="00935682" w14:paraId="250294AC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334EF42" w14:textId="2B41B833" w:rsidR="00935682" w:rsidRDefault="00FC794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CBAA72" w14:textId="523CD758" w:rsidR="00935682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56875F" w14:textId="3019FF5E" w:rsidR="00935682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940495" w14:textId="78E8E2B9" w:rsidR="00935682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3808887" w14:textId="51136E88" w:rsidR="00935682" w:rsidRDefault="00FC794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F0E62D3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39F5362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FC7942" w14:paraId="0F270892" w14:textId="77777777" w:rsidTr="008421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24E84E9" w14:textId="65A87416" w:rsidR="00FC7942" w:rsidRPr="004E282D" w:rsidRDefault="00FC7942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94D9BDC" w14:textId="134C4113" w:rsidR="00FC7942" w:rsidRPr="004E282D" w:rsidRDefault="00FC794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87FEFFF" w14:textId="33D1F878" w:rsidR="00FC7942" w:rsidRPr="004E282D" w:rsidRDefault="00FC794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FC7942" w14:paraId="0371F002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678070F9" w14:textId="40704036" w:rsidR="00FC7942" w:rsidRPr="00F42DD1" w:rsidRDefault="00FC7942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457AF98B" w14:textId="7475A932" w:rsidR="00FC7942" w:rsidRPr="006208CB" w:rsidRDefault="00FC794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0E8C9D0" wp14:editId="2CA8A919">
                        <wp:extent cx="1907540" cy="1045210"/>
                        <wp:effectExtent l="0" t="0" r="0" b="2540"/>
                        <wp:docPr id="128801882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801882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C7942" w14:paraId="11ADCA2D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E4A6948" w14:textId="6F957754" w:rsidR="00FC7942" w:rsidRPr="00BE6656" w:rsidRDefault="00FC7942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7B5BA02" w14:textId="540FB9BD" w:rsidR="00FC7942" w:rsidRPr="00B77EA3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FC7942" w14:paraId="746E456F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FDE3D5A" w14:textId="456AB51A" w:rsidR="00FC7942" w:rsidRDefault="00FC794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E467C9" w14:textId="29B27100" w:rsidR="00FC7942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FC7942" w14:paraId="16F303AD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3DDBAA" w14:textId="03E0BFDF" w:rsidR="00FC7942" w:rsidRDefault="00FC794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20CA05" w14:textId="602D6E14" w:rsidR="00FC7942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FC7942" w14:paraId="5317D0D4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40C4687" w14:textId="53B33F57" w:rsidR="00FC7942" w:rsidRDefault="00FC794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FA6C40" w14:textId="1E91BCC8" w:rsidR="00FC7942" w:rsidRDefault="00FC794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645.256 N</w:t>
                        </w:r>
                      </w:p>
                    </w:tc>
                  </w:tr>
                </w:tbl>
                <w:p w14:paraId="7F769653" w14:textId="77777777" w:rsidR="00FC7942" w:rsidRDefault="00FC794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FC7942" w14:paraId="066DFA14" w14:textId="77777777" w:rsidTr="00BA19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3FB127E" w14:textId="2D5E2A7D" w:rsidR="00FC7942" w:rsidRPr="00F42DD1" w:rsidRDefault="00FC7942" w:rsidP="00BA190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20124CB" w14:textId="1000AD9E" w:rsidR="00FC7942" w:rsidRPr="006208CB" w:rsidRDefault="00FC7942" w:rsidP="00BA19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5113575" wp14:editId="31A5472F">
                        <wp:extent cx="1907540" cy="1045210"/>
                        <wp:effectExtent l="0" t="0" r="0" b="2540"/>
                        <wp:docPr id="57948062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948062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C7942" w14:paraId="066C06DC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0ED625B" w14:textId="11EED105" w:rsidR="00FC7942" w:rsidRPr="00BE6656" w:rsidRDefault="00FC7942" w:rsidP="00BA1906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DE2F208" w14:textId="11D55941" w:rsidR="00FC7942" w:rsidRPr="00B77EA3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FC7942" w14:paraId="7B0A9D3B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E5E4202" w14:textId="613ED10D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117043E" w14:textId="41E6B9DD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FC7942" w14:paraId="21B48AF2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F889C3A" w14:textId="264327EE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DE1ABC" w14:textId="795F89E8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FC7942" w14:paraId="16FBB12E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B95ACC" w14:textId="50C90110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DD0454" w14:textId="4A3A9B01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104.111 N</w:t>
                        </w:r>
                      </w:p>
                    </w:tc>
                  </w:tr>
                </w:tbl>
                <w:p w14:paraId="794FD366" w14:textId="77777777" w:rsidR="00FC7942" w:rsidRDefault="00FC7942" w:rsidP="00BA19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FC7942" w14:paraId="60483E0E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41F74DB" w14:textId="0D0CBD67" w:rsidR="00FC7942" w:rsidRPr="00F42DD1" w:rsidRDefault="00FC7942" w:rsidP="00BA190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5D2DA1E" w14:textId="4861DFAB" w:rsidR="00FC7942" w:rsidRPr="006208CB" w:rsidRDefault="00FC7942" w:rsidP="00BA19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DCE8127" wp14:editId="51908E05">
                        <wp:extent cx="1907540" cy="1045210"/>
                        <wp:effectExtent l="0" t="0" r="0" b="2540"/>
                        <wp:docPr id="1035120385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5120385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C7942" w14:paraId="3605C597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5065B3D" w14:textId="181ED3A9" w:rsidR="00FC7942" w:rsidRPr="00BE6656" w:rsidRDefault="00FC7942" w:rsidP="00BA1906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FE6D853" w14:textId="71AAB12A" w:rsidR="00FC7942" w:rsidRPr="00B77EA3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FC7942" w14:paraId="34CCD0BE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A49619F" w14:textId="3070E88F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C32D2C6" w14:textId="76968020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FC7942" w14:paraId="25731BC5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A7400B" w14:textId="4BFD2A0F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508E62" w14:textId="4A4364F4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FC7942" w14:paraId="66986750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8423E34" w14:textId="7FC05049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5922CA" w14:textId="0FD4F3C3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104.111 N</w:t>
                        </w:r>
                      </w:p>
                    </w:tc>
                  </w:tr>
                </w:tbl>
                <w:p w14:paraId="1679F8BE" w14:textId="77777777" w:rsidR="00FC7942" w:rsidRDefault="00FC7942" w:rsidP="00BA19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FC7942" w14:paraId="15BD3486" w14:textId="77777777" w:rsidTr="00BA19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E817F4B" w14:textId="2711E3C9" w:rsidR="00FC7942" w:rsidRPr="00F42DD1" w:rsidRDefault="00FC7942" w:rsidP="00BA190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8FD42C7" w14:textId="6586C821" w:rsidR="00FC7942" w:rsidRPr="006208CB" w:rsidRDefault="00FC7942" w:rsidP="00BA19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EB8758C" wp14:editId="3F5240E6">
                        <wp:extent cx="1907540" cy="1045210"/>
                        <wp:effectExtent l="0" t="0" r="0" b="2540"/>
                        <wp:docPr id="176988089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9880899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C7942" w14:paraId="4F36E58D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6F7A0AB" w14:textId="1C94B2DF" w:rsidR="00FC7942" w:rsidRPr="00BE6656" w:rsidRDefault="00FC7942" w:rsidP="00BA1906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4DB6176" w14:textId="0F9EE5F0" w:rsidR="00FC7942" w:rsidRPr="00B77EA3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FC7942" w14:paraId="158A12F6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16EDBA" w14:textId="6D06293A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AAE7C3" w14:textId="20688950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FC7942" w14:paraId="3647D3AE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4B7BAB" w14:textId="7C9089EE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D43D7E" w14:textId="500879DA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FC7942" w14:paraId="103963D1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D833F8A" w14:textId="04B7082B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29589E" w14:textId="7CC118C8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8.954 N</w:t>
                        </w:r>
                      </w:p>
                    </w:tc>
                  </w:tr>
                </w:tbl>
                <w:p w14:paraId="08112B77" w14:textId="77777777" w:rsidR="00FC7942" w:rsidRDefault="00FC7942" w:rsidP="00BA19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FC7942" w14:paraId="593A9FE2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694A650" w14:textId="45A2D199" w:rsidR="00FC7942" w:rsidRPr="00F42DD1" w:rsidRDefault="00FC7942" w:rsidP="00BA190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Force-5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FBD164A" w14:textId="069AD6F7" w:rsidR="00FC7942" w:rsidRPr="006208CB" w:rsidRDefault="00FC7942" w:rsidP="00BA19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D356684" wp14:editId="5C0ED019">
                        <wp:extent cx="1907540" cy="1045210"/>
                        <wp:effectExtent l="0" t="0" r="0" b="2540"/>
                        <wp:docPr id="743350449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3350449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C7942" w14:paraId="34F754B9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40CFCCE" w14:textId="472E1AE3" w:rsidR="00FC7942" w:rsidRPr="00BE6656" w:rsidRDefault="00FC7942" w:rsidP="00BA1906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14B6891" w14:textId="4ECA46A3" w:rsidR="00FC7942" w:rsidRPr="00B77EA3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FC7942" w14:paraId="4920BE28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B352F8" w14:textId="082BD5D5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382B9DB" w14:textId="14B702EE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FC7942" w14:paraId="08E65DEB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5D2B30" w14:textId="08ADBAF8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4ECB9F" w14:textId="0BEA7139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FC7942" w14:paraId="2F5A371D" w14:textId="77777777" w:rsidTr="00FC794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ED05DE9" w14:textId="330110E7" w:rsidR="00FC7942" w:rsidRDefault="00FC7942" w:rsidP="00BA190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AAFA503" w14:textId="4AF23EB1" w:rsidR="00FC7942" w:rsidRDefault="00FC7942" w:rsidP="00BA190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8.954 N</w:t>
                        </w:r>
                      </w:p>
                    </w:tc>
                  </w:tr>
                </w:tbl>
                <w:p w14:paraId="0F7A1314" w14:textId="77777777" w:rsidR="00FC7942" w:rsidRDefault="00FC7942" w:rsidP="00BA19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7C143E2" w14:textId="42CC49DB" w:rsidR="005273D5" w:rsidRDefault="005273D5" w:rsidP="000A7C6B">
            <w:pPr>
              <w:rPr>
                <w:rStyle w:val="Strong"/>
              </w:rPr>
            </w:pPr>
          </w:p>
        </w:tc>
      </w:tr>
    </w:tbl>
    <w:p w14:paraId="12112578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6C7EC815" w14:textId="77777777" w:rsidTr="005B3D16">
        <w:tc>
          <w:tcPr>
            <w:tcW w:w="11016" w:type="dxa"/>
          </w:tcPr>
          <w:p w14:paraId="36D72145" w14:textId="3C8C32A0" w:rsidR="00132707" w:rsidRDefault="00132707" w:rsidP="000A7C6B">
            <w:pPr>
              <w:pStyle w:val="Heading1"/>
            </w:pPr>
            <w:r>
              <w:br w:type="page"/>
            </w:r>
            <w:bookmarkStart w:id="13" w:name="_Toc242100603"/>
            <w:r w:rsidR="00FC7942">
              <w:t>Connector Definitions</w:t>
            </w:r>
            <w:bookmarkEnd w:id="13"/>
          </w:p>
          <w:p w14:paraId="3E0A6260" w14:textId="697EF7E5" w:rsidR="00132707" w:rsidRDefault="00FC7942" w:rsidP="000A7C6B">
            <w:r>
              <w:t>No Data</w:t>
            </w:r>
          </w:p>
          <w:p w14:paraId="2F6CD897" w14:textId="323A266F" w:rsidR="00EF37BF" w:rsidRPr="009C0A33" w:rsidRDefault="00EF37BF" w:rsidP="000A7C6B"/>
          <w:p w14:paraId="4FCE88B2" w14:textId="77777777" w:rsidR="000F2729" w:rsidRDefault="000F2729" w:rsidP="000A7C6B"/>
          <w:p w14:paraId="415EE8BC" w14:textId="7BE13BEC" w:rsidR="00E12C21" w:rsidRDefault="00E12C21" w:rsidP="000A7C6B"/>
          <w:p w14:paraId="63F5EC80" w14:textId="7780C8FF" w:rsidR="00132707" w:rsidRDefault="00132707" w:rsidP="000A7C6B"/>
        </w:tc>
      </w:tr>
    </w:tbl>
    <w:p w14:paraId="56CEC8CF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1C9D8214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FA9EB7" w14:textId="36F54B67" w:rsidR="00104BD8" w:rsidRDefault="00FC7942" w:rsidP="000A7C6B">
            <w:pPr>
              <w:pStyle w:val="Heading1"/>
            </w:pPr>
            <w:bookmarkStart w:id="14" w:name="_Toc242100604"/>
            <w:r>
              <w:t>Contact Information</w:t>
            </w:r>
            <w:bookmarkEnd w:id="14"/>
          </w:p>
          <w:p w14:paraId="0AA7B371" w14:textId="58D158AD" w:rsidR="00104BD8" w:rsidRDefault="00FC7942" w:rsidP="000A7C6B">
            <w:r>
              <w:t>No Data</w:t>
            </w:r>
          </w:p>
          <w:p w14:paraId="1FB48275" w14:textId="52E842DD" w:rsidR="00104BD8" w:rsidRDefault="00104BD8" w:rsidP="000A7C6B">
            <w:pPr>
              <w:rPr>
                <w:rStyle w:val="A3"/>
              </w:rPr>
            </w:pPr>
          </w:p>
          <w:p w14:paraId="6AFD9081" w14:textId="77777777" w:rsidR="00104BD8" w:rsidRDefault="00104BD8" w:rsidP="000A7C6B"/>
        </w:tc>
      </w:tr>
    </w:tbl>
    <w:p w14:paraId="6193EB3E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19E92C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2B48949" w14:textId="1C03CECD" w:rsidR="00A61A59" w:rsidRDefault="00FC7942" w:rsidP="000A7C6B">
            <w:pPr>
              <w:pStyle w:val="Heading1"/>
            </w:pPr>
            <w:bookmarkStart w:id="15" w:name="_Toc242100605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10884B71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036E3D" w14:textId="6D2DCA76" w:rsidR="00A9531D" w:rsidRDefault="00FC7942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A90743" w14:textId="40057422" w:rsidR="00A9531D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FC7942" w14:paraId="5725D241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474A7B" w14:textId="60FFD982" w:rsidR="00FC7942" w:rsidRDefault="00FC7942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01123F" w14:textId="52483E85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FC7942" w14:paraId="26AABC34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D7DD49" w14:textId="7F02DE12" w:rsidR="00FC7942" w:rsidRDefault="00FC7942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512950" w14:textId="2C0E47CF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5B4D6B91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4B0360" w14:textId="4424728A" w:rsidR="00FC7942" w:rsidRDefault="00FC7942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CD62A0" w14:textId="454B024E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C7942" w14:paraId="64C3CE20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E5C9AB" w14:textId="46C79B3C" w:rsidR="00FC7942" w:rsidRDefault="00FC7942" w:rsidP="00C16188">
                  <w:r>
                    <w:t>Jacobian points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76706D" w14:textId="729B1F11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 Points</w:t>
                  </w:r>
                </w:p>
              </w:tc>
            </w:tr>
            <w:tr w:rsidR="00FC7942" w14:paraId="001C58A3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A4902C" w14:textId="5A8125CD" w:rsidR="00FC7942" w:rsidRDefault="00FC7942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3BE065" w14:textId="27941958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 mm</w:t>
                  </w:r>
                </w:p>
              </w:tc>
            </w:tr>
            <w:tr w:rsidR="00FC7942" w14:paraId="508A8D4C" w14:textId="77777777" w:rsidTr="00FC79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0B52DC" w14:textId="6E5B86B5" w:rsidR="00FC7942" w:rsidRDefault="00FC7942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76904C" w14:textId="484BAF63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 mm</w:t>
                  </w:r>
                </w:p>
              </w:tc>
            </w:tr>
            <w:tr w:rsidR="00FC7942" w14:paraId="4BF5C25D" w14:textId="77777777" w:rsidTr="00FC794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25408C" w14:textId="2E2E3910" w:rsidR="00FC7942" w:rsidRDefault="00FC7942" w:rsidP="00C16188">
                  <w:r>
                    <w:t>Mesh Quality Plot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2A185F" w14:textId="3E4FD508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57C2E712" w14:textId="77777777" w:rsidR="00690657" w:rsidRDefault="00690657" w:rsidP="00690657"/>
          <w:p w14:paraId="6B278024" w14:textId="43A09318" w:rsidR="00A9531D" w:rsidRPr="00690657" w:rsidRDefault="00FC7942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360CE01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6BE6C7" w14:textId="4DC16122" w:rsidR="007107BE" w:rsidRDefault="00FC7942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814A50" w14:textId="4E473652" w:rsidR="007107BE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179650</w:t>
                  </w:r>
                </w:p>
              </w:tc>
            </w:tr>
            <w:tr w:rsidR="00FC7942" w14:paraId="2785F89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A7BA8D" w14:textId="599EE809" w:rsidR="00FC7942" w:rsidRDefault="00FC7942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ACBAC5" w14:textId="40389509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89812</w:t>
                  </w:r>
                </w:p>
              </w:tc>
            </w:tr>
            <w:tr w:rsidR="00FC7942" w14:paraId="6F4CEBA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ADE94D" w14:textId="74F8634A" w:rsidR="00FC7942" w:rsidRDefault="00FC7942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DC2A3B" w14:textId="78060BFC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4.8992</w:t>
                  </w:r>
                </w:p>
              </w:tc>
            </w:tr>
            <w:tr w:rsidR="00FC7942" w14:paraId="3506BD4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5F361E" w14:textId="5E993220" w:rsidR="00FC7942" w:rsidRDefault="00FC7942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ABD493" w14:textId="3624D8D5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99.8</w:t>
                  </w:r>
                </w:p>
              </w:tc>
            </w:tr>
            <w:tr w:rsidR="00FC7942" w14:paraId="199EF55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526A45" w14:textId="02373812" w:rsidR="00FC7942" w:rsidRDefault="00FC7942" w:rsidP="00C16188">
                  <w:r>
                    <w:t>%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C3B90D" w14:textId="1B6EAAC3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FC7942" w14:paraId="75463BE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EC05F0" w14:textId="2274856D" w:rsidR="00FC7942" w:rsidRDefault="00FC7942" w:rsidP="00C16188">
                  <w:r>
                    <w:t>% of distorted elements(Jacobian)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ACB26F" w14:textId="6B2F7A24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FC7942" w14:paraId="7BD2C8F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BDAC80" w14:textId="607434F2" w:rsidR="00FC7942" w:rsidRDefault="00FC7942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8F62EC" w14:textId="65200EF0" w:rsidR="00FC7942" w:rsidRDefault="00FC794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00:00:36</w:t>
                  </w:r>
                </w:p>
              </w:tc>
            </w:tr>
            <w:tr w:rsidR="00FC7942" w14:paraId="75C3503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B6300F" w14:textId="60E91F47" w:rsidR="00FC7942" w:rsidRDefault="00FC7942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5E7535" w14:textId="77777777" w:rsidR="00FC7942" w:rsidRDefault="00FC794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6B8D59C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FDA41B" w14:textId="1435540F" w:rsidR="00D803B1" w:rsidRDefault="00FC7942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CE676EC" wp14:editId="54EDB63A">
                        <wp:extent cx="6711315" cy="3678555"/>
                        <wp:effectExtent l="0" t="0" r="0" b="0"/>
                        <wp:docPr id="1897581456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7581456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678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CFA2A0" w14:textId="030B11DA" w:rsidR="00A61A59" w:rsidRPr="00F077CB" w:rsidRDefault="00A61A59" w:rsidP="000A7C6B"/>
        </w:tc>
      </w:tr>
    </w:tbl>
    <w:p w14:paraId="7B713D58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009CB13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24B587F" w14:textId="74321E66" w:rsidR="002C53F9" w:rsidRDefault="00FC7942" w:rsidP="000A7C6B">
            <w:pPr>
              <w:pStyle w:val="Heading1"/>
            </w:pPr>
            <w:bookmarkStart w:id="16" w:name="_Toc242100606"/>
            <w:r>
              <w:t>Sensor Details</w:t>
            </w:r>
            <w:bookmarkEnd w:id="16"/>
          </w:p>
          <w:p w14:paraId="6F95C740" w14:textId="4534F3F9" w:rsidR="002C53F9" w:rsidRPr="00F077CB" w:rsidRDefault="00FC7942" w:rsidP="000A7C6B">
            <w:r>
              <w:t>No Data</w:t>
            </w:r>
          </w:p>
        </w:tc>
      </w:tr>
    </w:tbl>
    <w:p w14:paraId="72C0763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537FBBE3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C84CFEF" w14:textId="29D7BEA9" w:rsidR="005F5B79" w:rsidRDefault="00FC7942" w:rsidP="000A7C6B">
            <w:pPr>
              <w:pStyle w:val="Heading1"/>
            </w:pPr>
            <w:bookmarkStart w:id="17" w:name="_Toc242100607"/>
            <w:r>
              <w:t>Resultant Forces</w:t>
            </w:r>
            <w:bookmarkEnd w:id="17"/>
          </w:p>
          <w:p w14:paraId="6E29F2A4" w14:textId="062F97C4" w:rsidR="005F5B79" w:rsidRPr="000B04D4" w:rsidRDefault="00FC7942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7601C464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A4E7038" w14:textId="5F4FF9BE" w:rsidR="005F5B79" w:rsidRDefault="00FC7942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E33EAE4" w14:textId="378C1B58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C6D86F" w14:textId="423F8208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F6A0F95" w14:textId="4F47B0C7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2E4D1AC" w14:textId="6A8F0935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F4C87C7" w14:textId="2A648CE3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0D4837E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D82E22" w14:textId="1A2CDD25" w:rsidR="005F5B79" w:rsidRPr="004D2956" w:rsidRDefault="00FC794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6EA74A" w14:textId="1501C481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14B306" w14:textId="196C48D9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-871.283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24D1A8" w14:textId="0C559B03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0.0621969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8C0A21" w14:textId="0C61253A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-0.0211442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6D3D45" w14:textId="6E7DA53F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871.283</w:t>
                  </w:r>
                </w:p>
              </w:tc>
            </w:tr>
          </w:tbl>
          <w:p w14:paraId="33C54354" w14:textId="63FF2EEA" w:rsidR="005F5B79" w:rsidRPr="000B04D4" w:rsidRDefault="00FC7942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0A09AF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1B4BD17" w14:textId="5368CD94" w:rsidR="005F5B79" w:rsidRDefault="00FC7942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C6F172" w14:textId="3FEFFB65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29974D" w14:textId="68EFABFE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A9E4C99" w14:textId="50CC3F53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5ED6B71" w14:textId="7CEF619E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03F8A13" w14:textId="1D81BF10" w:rsidR="005F5B79" w:rsidRDefault="00FC794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EFEEB96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661268" w14:textId="76A396B5" w:rsidR="005F5B79" w:rsidRPr="004D2956" w:rsidRDefault="00FC794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DD00BE" w14:textId="748C2263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722E25" w14:textId="4DA61C85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E613953" w14:textId="46A635AF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E12E0B" w14:textId="0680E429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B056CE" w14:textId="158B9910" w:rsidR="005F5B79" w:rsidRPr="004D2956" w:rsidRDefault="00FC794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4A0AFA8" w14:textId="77777777" w:rsidR="005F5B79" w:rsidRDefault="005F5B79" w:rsidP="000A7C6B"/>
        </w:tc>
      </w:tr>
      <w:tr w:rsidR="005F5B79" w14:paraId="345C4821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00AAB5A" w14:textId="1676C6E9" w:rsidR="005F5B79" w:rsidRDefault="005F5B79" w:rsidP="000A7C6B">
            <w:bookmarkStart w:id="18" w:name="_Toc243733151"/>
            <w:bookmarkStart w:id="19" w:name="_Toc245020119"/>
            <w:bookmarkStart w:id="20" w:name="_Toc245020151"/>
          </w:p>
        </w:tc>
      </w:tr>
      <w:bookmarkEnd w:id="18"/>
      <w:bookmarkEnd w:id="19"/>
      <w:bookmarkEnd w:id="20"/>
    </w:tbl>
    <w:p w14:paraId="5347E8D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23A6A881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60BD90A" w14:textId="18C9058D" w:rsidR="0050542D" w:rsidRPr="00FC7942" w:rsidRDefault="00FC7942" w:rsidP="00FC7942">
            <w:pPr>
              <w:pStyle w:val="Heading1"/>
            </w:pPr>
            <w:bookmarkStart w:id="21" w:name="_Toc242100608"/>
            <w:r>
              <w:t>Beams</w:t>
            </w:r>
            <w:bookmarkEnd w:id="21"/>
          </w:p>
          <w:p w14:paraId="6E829BFA" w14:textId="630509FF" w:rsidR="00EC2432" w:rsidRDefault="00FC7942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4B9B18E1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10F5B8FA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8165C89" w14:textId="42F7A934" w:rsidR="00EC2432" w:rsidRDefault="00FC7942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42100609"/>
            <w:r>
              <w:lastRenderedPageBreak/>
              <w:t>Study Results</w:t>
            </w:r>
            <w:bookmarkEnd w:id="25"/>
          </w:p>
          <w:p w14:paraId="60E74E1B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27"/>
              <w:gridCol w:w="3130"/>
              <w:gridCol w:w="2560"/>
              <w:gridCol w:w="2537"/>
            </w:tblGrid>
            <w:tr w:rsidR="00FC7942" w14:paraId="54EDB651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287B8D" w14:textId="669B7161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1889B2" w14:textId="299D195E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F67315B" w14:textId="3D2FEA0A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4DD32AC" w14:textId="0E4B60E5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32D76FD3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E78265B" w14:textId="75993D83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2643E3D" w14:textId="48F217BC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C9955C4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1.296e+01 N/m^2</w:t>
                  </w:r>
                </w:p>
                <w:p w14:paraId="7AB46114" w14:textId="217C4CB2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78267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0CD88C7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3.832e+07 N/m^2</w:t>
                  </w:r>
                </w:p>
                <w:p w14:paraId="74FD41EF" w14:textId="38050453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103421</w:t>
                  </w:r>
                </w:p>
              </w:tc>
            </w:tr>
            <w:tr w:rsidR="00FC7942" w14:paraId="638AC87E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DE9D130" w14:textId="5E21157B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641E999" wp14:editId="28A5CB6C">
                        <wp:extent cx="6858000" cy="3758565"/>
                        <wp:effectExtent l="0" t="0" r="0" b="0"/>
                        <wp:docPr id="2092048499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048499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0AE89D" w14:textId="0759D0F8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debris-Stress-Stress1</w:t>
                  </w:r>
                </w:p>
              </w:tc>
            </w:tr>
          </w:tbl>
          <w:p w14:paraId="49DA173A" w14:textId="77777777" w:rsidR="00FC7942" w:rsidRDefault="00FC794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71"/>
              <w:gridCol w:w="3321"/>
              <w:gridCol w:w="2342"/>
              <w:gridCol w:w="2320"/>
            </w:tblGrid>
            <w:tr w:rsidR="00FC7942" w14:paraId="4C14604B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0ADAAE" w14:textId="287B3C32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73E74D" w14:textId="795F07C8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7D679E" w14:textId="052DFA05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CFCDF6E" w14:textId="7802B10B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6DB0D96E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BEF536" w14:textId="5FBB3562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D1FBE5" w14:textId="76023DAD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878DB57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mm</w:t>
                  </w:r>
                </w:p>
                <w:p w14:paraId="4EB973E1" w14:textId="4F838CF8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9485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EEAD97F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1.255e+00 mm</w:t>
                  </w:r>
                </w:p>
                <w:p w14:paraId="3B9F69F6" w14:textId="52A6BC98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54763</w:t>
                  </w:r>
                </w:p>
              </w:tc>
            </w:tr>
            <w:tr w:rsidR="00FC7942" w14:paraId="28553901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9253B6" w14:textId="31CB9DB1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B6D5F79" wp14:editId="18AEDF05">
                        <wp:extent cx="6858000" cy="3758565"/>
                        <wp:effectExtent l="0" t="0" r="0" b="0"/>
                        <wp:docPr id="277985585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7985585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A2459B" w14:textId="4D19549B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debris-Displacement-Displacement1</w:t>
                  </w:r>
                </w:p>
              </w:tc>
            </w:tr>
          </w:tbl>
          <w:p w14:paraId="0393129D" w14:textId="77777777" w:rsidR="00FC7942" w:rsidRDefault="00FC794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92"/>
              <w:gridCol w:w="3389"/>
              <w:gridCol w:w="2448"/>
              <w:gridCol w:w="2425"/>
            </w:tblGrid>
            <w:tr w:rsidR="00FC7942" w14:paraId="37B4545C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BC1CB1" w14:textId="38DC0930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A5967B" w14:textId="35D1AEDA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8AC0E6" w14:textId="19C9C3D8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5173E0E" w14:textId="61066914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53646A12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152CE2" w14:textId="0CBE0AA7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679D4F" w14:textId="5811710F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F49E68A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1.036e-10 </w:t>
                  </w:r>
                </w:p>
                <w:p w14:paraId="690ADD47" w14:textId="111E0BDD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7690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65BE285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1.323e-04 </w:t>
                  </w:r>
                </w:p>
                <w:p w14:paraId="60D7D71D" w14:textId="3E0E096B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38188</w:t>
                  </w:r>
                </w:p>
              </w:tc>
            </w:tr>
            <w:tr w:rsidR="00FC7942" w14:paraId="08E1BC23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461C04" w14:textId="5A947A85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D2D2EEA" wp14:editId="5508C68C">
                        <wp:extent cx="6858000" cy="3758565"/>
                        <wp:effectExtent l="0" t="0" r="0" b="0"/>
                        <wp:docPr id="1407275189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7275189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AD995F" w14:textId="7528F11E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debris-Strain-Strain1</w:t>
                  </w:r>
                </w:p>
              </w:tc>
            </w:tr>
          </w:tbl>
          <w:p w14:paraId="795962BB" w14:textId="77777777" w:rsidR="00FC7942" w:rsidRDefault="00FC794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27"/>
              <w:gridCol w:w="3130"/>
              <w:gridCol w:w="2560"/>
              <w:gridCol w:w="2537"/>
            </w:tblGrid>
            <w:tr w:rsidR="00FC7942" w14:paraId="4F8AE272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B5C261" w14:textId="0DABC68A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EED92F" w14:textId="33C4EDAE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0EA0A9" w14:textId="171DFEC2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6366343" w14:textId="78BA0C4D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0FE20085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1E18D7" w14:textId="311B5614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3ABB964" w14:textId="2E2BB8F1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FB1B4F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1.296e+01 N/m^2</w:t>
                  </w:r>
                </w:p>
                <w:p w14:paraId="6DF3D72A" w14:textId="4C5381A3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78267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894EFA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3.832e+07 N/m^2</w:t>
                  </w:r>
                </w:p>
                <w:p w14:paraId="3E925C0C" w14:textId="68A782B1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103421</w:t>
                  </w:r>
                </w:p>
              </w:tc>
            </w:tr>
            <w:tr w:rsidR="00FC7942" w14:paraId="1D7E7ED2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3A9EB8" w14:textId="794E9BDE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7BE88FC" wp14:editId="0369D53E">
                        <wp:extent cx="6858000" cy="3758565"/>
                        <wp:effectExtent l="0" t="0" r="0" b="0"/>
                        <wp:docPr id="1622823861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2823861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E7DFB9" w14:textId="70E0B720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debris-Stress-Stress2</w:t>
                  </w:r>
                </w:p>
              </w:tc>
            </w:tr>
          </w:tbl>
          <w:p w14:paraId="024B0FEC" w14:textId="77777777" w:rsidR="00FC7942" w:rsidRDefault="00FC794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71"/>
              <w:gridCol w:w="3321"/>
              <w:gridCol w:w="2342"/>
              <w:gridCol w:w="2320"/>
            </w:tblGrid>
            <w:tr w:rsidR="00FC7942" w14:paraId="2CDE075F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A5870C" w14:textId="257B22E6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3AC20E" w14:textId="339EA46F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338619" w14:textId="58D0E18C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CAC6650" w14:textId="501AEE43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35459331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CCD882C" w14:textId="3447C3A8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EDF6D2" w14:textId="1E34E816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0762C2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am</w:t>
                  </w:r>
                </w:p>
                <w:p w14:paraId="6B22B346" w14:textId="35645B15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9485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D55E2F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1.255e+07 am</w:t>
                  </w:r>
                </w:p>
                <w:p w14:paraId="2D446E3B" w14:textId="438B21EB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54763</w:t>
                  </w:r>
                </w:p>
              </w:tc>
            </w:tr>
            <w:tr w:rsidR="00FC7942" w14:paraId="7E06399F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2C9CC3" w14:textId="105A4434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1F7447F" wp14:editId="38F87882">
                        <wp:extent cx="6858000" cy="3758565"/>
                        <wp:effectExtent l="0" t="0" r="0" b="0"/>
                        <wp:docPr id="189960362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9603626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86B623" w14:textId="72C79D20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debris-Displacement-Displacement2</w:t>
                  </w:r>
                </w:p>
              </w:tc>
            </w:tr>
          </w:tbl>
          <w:p w14:paraId="18AEFE31" w14:textId="77777777" w:rsidR="00FC7942" w:rsidRDefault="00FC794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25"/>
              <w:gridCol w:w="3266"/>
              <w:gridCol w:w="2482"/>
              <w:gridCol w:w="2281"/>
            </w:tblGrid>
            <w:tr w:rsidR="00FC7942" w14:paraId="544DD872" w14:textId="77777777" w:rsidTr="00BA19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4AFAB5" w14:textId="342C68FD" w:rsidR="00FC7942" w:rsidRDefault="00FC7942" w:rsidP="00FC794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80D87C" w14:textId="5D20D732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8FDC1A5" w14:textId="40A81522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9FAC469" w14:textId="220CC451" w:rsidR="00FC7942" w:rsidRDefault="00FC7942" w:rsidP="00FC794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C7942" w14:paraId="6415743E" w14:textId="77777777" w:rsidTr="00BA19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9756142" w14:textId="0CD1D69F" w:rsidR="00FC7942" w:rsidRPr="004D2956" w:rsidRDefault="00FC7942" w:rsidP="00FC794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Displacement3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72104A2" w14:textId="0929C694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UX: X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25D0F3D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-2.085e+03am</w:t>
                  </w:r>
                </w:p>
                <w:p w14:paraId="08BB84A9" w14:textId="371E604B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550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5939361" w14:textId="77777777" w:rsidR="00FC7942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1.255e+07 am</w:t>
                  </w:r>
                </w:p>
                <w:p w14:paraId="1CDCF7A7" w14:textId="3989F46A" w:rsidR="00FC7942" w:rsidRPr="004D2956" w:rsidRDefault="00FC7942" w:rsidP="00FC79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54763</w:t>
                  </w:r>
                </w:p>
              </w:tc>
            </w:tr>
            <w:tr w:rsidR="00FC7942" w14:paraId="3008AAE4" w14:textId="77777777" w:rsidTr="00BA190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195FAB" w14:textId="61A6D0B4" w:rsidR="00FC7942" w:rsidRDefault="00FC7942" w:rsidP="00FC794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7A16840" wp14:editId="0C744157">
                        <wp:extent cx="6858000" cy="3758565"/>
                        <wp:effectExtent l="0" t="0" r="0" b="0"/>
                        <wp:docPr id="1532267225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2267225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77E13D" w14:textId="6281A95B" w:rsidR="00FC7942" w:rsidRPr="004D2956" w:rsidRDefault="00FC7942" w:rsidP="00FC794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AquaSentinel_Guide_Pole_Simulation-Pole flood and debris-Displacement-Displacement3</w:t>
                  </w:r>
                </w:p>
              </w:tc>
            </w:tr>
          </w:tbl>
          <w:p w14:paraId="02352DF6" w14:textId="77777777" w:rsidR="00FC7942" w:rsidRPr="000B04D4" w:rsidRDefault="00FC7942" w:rsidP="000A7C6B"/>
          <w:bookmarkEnd w:id="22"/>
          <w:bookmarkEnd w:id="23"/>
          <w:bookmarkEnd w:id="24"/>
          <w:p w14:paraId="2EDA8A3B" w14:textId="00265457" w:rsidR="00EC2432" w:rsidRDefault="00EC2432" w:rsidP="000A7C6B"/>
        </w:tc>
      </w:tr>
    </w:tbl>
    <w:p w14:paraId="3DC6037F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14:paraId="0C1B5458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7AE7DC2" w14:textId="1BB4CD74" w:rsidR="000B1701" w:rsidRDefault="00FC7942" w:rsidP="00FC7942">
            <w:pPr>
              <w:pStyle w:val="Heading1"/>
            </w:pPr>
            <w:bookmarkStart w:id="26" w:name="_Toc242100610"/>
            <w:r>
              <w:t>Conclusion</w:t>
            </w:r>
            <w:bookmarkEnd w:id="26"/>
          </w:p>
        </w:tc>
      </w:tr>
    </w:tbl>
    <w:p w14:paraId="1B2C4F23" w14:textId="1D94BD05" w:rsidR="00AC3438" w:rsidRPr="00AC3438" w:rsidRDefault="00AC3438" w:rsidP="00FE0924"/>
    <w:sectPr w:rsidR="00AC3438" w:rsidRPr="00AC3438" w:rsidSect="00FC7942">
      <w:footerReference w:type="default" r:id="rId24"/>
      <w:footerReference w:type="first" r:id="rId2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016F" w14:textId="77777777" w:rsidR="00FC7942" w:rsidRDefault="00FC7942" w:rsidP="00F25CD7">
      <w:pPr>
        <w:spacing w:after="0" w:line="240" w:lineRule="auto"/>
      </w:pPr>
      <w:r>
        <w:separator/>
      </w:r>
    </w:p>
  </w:endnote>
  <w:endnote w:type="continuationSeparator" w:id="0">
    <w:p w14:paraId="4BCFF1D1" w14:textId="77777777" w:rsidR="00FC7942" w:rsidRDefault="00FC7942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14:paraId="7A561175" w14:textId="77777777" w:rsidTr="003E1AE9">
      <w:tc>
        <w:tcPr>
          <w:tcW w:w="867" w:type="pct"/>
        </w:tcPr>
        <w:p w14:paraId="35EFF796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EEAC960" wp14:editId="403C6561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1FA09DC" w14:textId="4330BD37" w:rsidR="00DC4D2F" w:rsidRDefault="00FC7942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0592AFF" w14:textId="527790AF" w:rsidR="00DC4D2F" w:rsidRDefault="00FC7942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AquaSentinel_Guide_Pole_Simulation</w:t>
          </w:r>
        </w:p>
      </w:tc>
      <w:tc>
        <w:tcPr>
          <w:tcW w:w="0" w:type="auto"/>
          <w:vAlign w:val="bottom"/>
        </w:tcPr>
        <w:p w14:paraId="77D32597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52E8AA9E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27DAFF8F" w14:textId="77777777" w:rsidTr="00BF0BC4">
      <w:tc>
        <w:tcPr>
          <w:tcW w:w="1908" w:type="dxa"/>
        </w:tcPr>
        <w:p w14:paraId="0FE840BF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80A1DAA" wp14:editId="6721046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5C08A9A4" w14:textId="4077448A" w:rsidR="00DC4D2F" w:rsidRDefault="00FC7942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360D2A4" w14:textId="563FDCC4" w:rsidR="00DC4D2F" w:rsidRDefault="00FC7942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AquaSentinel_Guide_Pole_Simulation</w:t>
          </w:r>
        </w:p>
      </w:tc>
      <w:tc>
        <w:tcPr>
          <w:tcW w:w="360" w:type="dxa"/>
          <w:vAlign w:val="bottom"/>
        </w:tcPr>
        <w:p w14:paraId="447DC428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78AE04D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AFD3" w14:textId="77777777" w:rsidR="00FC7942" w:rsidRDefault="00FC7942" w:rsidP="00F25CD7">
      <w:pPr>
        <w:spacing w:after="0" w:line="240" w:lineRule="auto"/>
      </w:pPr>
      <w:r>
        <w:separator/>
      </w:r>
    </w:p>
  </w:footnote>
  <w:footnote w:type="continuationSeparator" w:id="0">
    <w:p w14:paraId="27290A8F" w14:textId="77777777" w:rsidR="00FC7942" w:rsidRDefault="00FC7942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7942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0AE7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942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0694"/>
  <w15:docId w15:val="{F6314B68-5876-47EB-B0F0-674833F7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48785-F77C-4300-A926-F08FDFDF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14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dell</dc:creator>
  <cp:lastModifiedBy>soham kadu</cp:lastModifiedBy>
  <cp:revision>1</cp:revision>
  <dcterms:created xsi:type="dcterms:W3CDTF">2026-10-05T08:18:00Z</dcterms:created>
  <dcterms:modified xsi:type="dcterms:W3CDTF">2026-10-05T08:19:00Z</dcterms:modified>
</cp:coreProperties>
</file>